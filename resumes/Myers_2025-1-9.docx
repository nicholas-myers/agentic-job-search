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E553" w14:textId="3DA17F91" w:rsidR="00432A53" w:rsidRDefault="00CD482B" w:rsidP="0062740F">
      <w:pPr>
        <w:pStyle w:val="ResumeName"/>
      </w:pPr>
      <w:r>
        <w:t>Nick Myers</w:t>
      </w:r>
    </w:p>
    <w:p w14:paraId="05116903" w14:textId="05686291" w:rsidR="0062740F" w:rsidRDefault="007E7B37" w:rsidP="0062740F">
      <w:pPr>
        <w:pStyle w:val="ResumeTitleRole"/>
      </w:pPr>
      <w:r>
        <w:t>Sr. Programmer/Analyst</w:t>
      </w:r>
    </w:p>
    <w:p w14:paraId="2467E1EB" w14:textId="7E07DF53" w:rsidR="00537A95" w:rsidRDefault="007110F4" w:rsidP="00537A95">
      <w:pPr>
        <w:pStyle w:val="ResumeBodyTextExperience"/>
      </w:pPr>
      <w:r w:rsidRPr="007110F4">
        <w:t xml:space="preserve">Nick is an accomplished </w:t>
      </w:r>
      <w:r w:rsidRPr="007110F4">
        <w:t xml:space="preserve">full stack developer </w:t>
      </w:r>
      <w:r w:rsidRPr="007110F4">
        <w:t xml:space="preserve">with experience in a broad range of technologies, including React, Java Spring, .NET, and cloud platforms like Heroku. He specializes in building robust, user-friendly front-end interfaces and scalable back-end solutions, leveraging his skills in frameworks such as Redux, SQL, and Python. With over three years of development experience across </w:t>
      </w:r>
      <w:r w:rsidR="00C8533D">
        <w:t xml:space="preserve">several </w:t>
      </w:r>
      <w:r w:rsidRPr="007110F4">
        <w:t xml:space="preserve">industries, </w:t>
      </w:r>
      <w:r>
        <w:t>he</w:t>
      </w:r>
      <w:r w:rsidRPr="007110F4">
        <w:t xml:space="preserve"> has contributed to complex projects, including SaaS implementations, data migrations, and custom web applications. His expertise in agile methodologies, API creation, and continuous integration ensures he consistently delivers high-quality solutions tailored to client needs</w:t>
      </w:r>
      <w:r w:rsidRPr="007110F4">
        <w:rPr>
          <w:rFonts w:ascii="Arial" w:hAnsi="Arial" w:cs="Arial"/>
        </w:rPr>
        <w:t>​</w:t>
      </w:r>
      <w:r w:rsidR="00C8533D">
        <w:rPr>
          <w:rFonts w:ascii="Arial" w:hAnsi="Arial" w:cs="Arial"/>
        </w:rPr>
        <w:t>.</w:t>
      </w:r>
    </w:p>
    <w:p w14:paraId="236AAFAF" w14:textId="77777777" w:rsidR="00537A95" w:rsidRPr="00537A95" w:rsidRDefault="00537A95" w:rsidP="00537A95">
      <w:pPr>
        <w:pStyle w:val="ResumeHeading3"/>
      </w:pPr>
      <w:r w:rsidRPr="00537A95">
        <w:t>Technical Expertise</w:t>
      </w:r>
    </w:p>
    <w:p w14:paraId="4EE2A2D1" w14:textId="77777777" w:rsidR="00537A95" w:rsidRPr="00537A95" w:rsidRDefault="00537A95" w:rsidP="00C8533D">
      <w:pPr>
        <w:pStyle w:val="BodyText"/>
        <w:ind w:left="720" w:hanging="720"/>
      </w:pPr>
      <w:r w:rsidRPr="00537A95">
        <w:rPr>
          <w:i/>
          <w:iCs/>
        </w:rPr>
        <w:t>Software Development: </w:t>
      </w:r>
      <w:r w:rsidRPr="00537A95">
        <w:t>React, Spring, SASS/LESS, Git, C#, SQL, Bootstrap, .NET (v5.0+), .NET Core (v1.0-v3.x), .NET Framework (v1.0-v4.x), Node.js, TypeScript, JSON, HTML, Java, JavaScript, Python, jQuery, CSS</w:t>
      </w:r>
    </w:p>
    <w:p w14:paraId="678D0863" w14:textId="77777777" w:rsidR="00537A95" w:rsidRPr="00537A95" w:rsidRDefault="00537A95" w:rsidP="00C8533D">
      <w:pPr>
        <w:pStyle w:val="BodyText"/>
        <w:ind w:left="720" w:hanging="720"/>
      </w:pPr>
      <w:r w:rsidRPr="00537A95">
        <w:rPr>
          <w:i/>
          <w:iCs/>
        </w:rPr>
        <w:t>Software Packages: </w:t>
      </w:r>
      <w:r w:rsidRPr="00537A95">
        <w:t>Microsoft Dynamics 365, Visual Studio, SQL Server Management Studio, GitHub, SQL Server, Adobe Photoshop</w:t>
      </w:r>
    </w:p>
    <w:p w14:paraId="75AC41EF" w14:textId="77777777" w:rsidR="00537A95" w:rsidRPr="00537A95" w:rsidRDefault="00537A95" w:rsidP="00537A95">
      <w:pPr>
        <w:pStyle w:val="ResumeHeading3"/>
      </w:pPr>
      <w:r w:rsidRPr="00537A95">
        <w:t>Project Experience Highlights</w:t>
      </w:r>
    </w:p>
    <w:p w14:paraId="6C6A6F86" w14:textId="668B132E" w:rsidR="00537A95" w:rsidRPr="00537A95" w:rsidRDefault="00537A95" w:rsidP="00537A95">
      <w:pPr>
        <w:pStyle w:val="BodyText"/>
      </w:pPr>
      <w:r>
        <w:rPr>
          <w:b/>
          <w:bCs/>
        </w:rPr>
        <w:t>Sr.</w:t>
      </w:r>
      <w:r w:rsidRPr="00537A95">
        <w:rPr>
          <w:b/>
          <w:bCs/>
        </w:rPr>
        <w:t xml:space="preserve"> Programmer/Analyst</w:t>
      </w:r>
      <w:r w:rsidRPr="00537A95">
        <w:rPr>
          <w:i/>
          <w:iCs/>
        </w:rPr>
        <w:br/>
        <w:t>(Jan. 2024 – Sept. 2024)</w:t>
      </w:r>
      <w:r w:rsidRPr="00537A95">
        <w:rPr>
          <w:i/>
          <w:iCs/>
        </w:rPr>
        <w:br/>
      </w:r>
      <w:r w:rsidR="00C8533D" w:rsidRPr="00C8533D">
        <w:t xml:space="preserve">Provided </w:t>
      </w:r>
      <w:proofErr w:type="spellStart"/>
      <w:r w:rsidR="00C8533D" w:rsidRPr="00C8533D">
        <w:t>dotCMS</w:t>
      </w:r>
      <w:proofErr w:type="spellEnd"/>
      <w:r w:rsidR="00C8533D" w:rsidRPr="00C8533D">
        <w:t xml:space="preserve"> support for CUI Inc. Designed and implemented backend solutions to improve content management functionality and user experience</w:t>
      </w:r>
      <w:r w:rsidR="00C8533D">
        <w:t>.</w:t>
      </w:r>
    </w:p>
    <w:p w14:paraId="4A4551B4" w14:textId="5831B8BC" w:rsidR="00537A95" w:rsidRPr="00537A95" w:rsidRDefault="00537A95" w:rsidP="00537A95">
      <w:pPr>
        <w:pStyle w:val="BodyText"/>
      </w:pPr>
      <w:r w:rsidRPr="00537A95">
        <w:rPr>
          <w:b/>
          <w:bCs/>
        </w:rPr>
        <w:t>Sr.</w:t>
      </w:r>
      <w:r>
        <w:rPr>
          <w:b/>
          <w:bCs/>
        </w:rPr>
        <w:t xml:space="preserve"> </w:t>
      </w:r>
      <w:r w:rsidRPr="00537A95">
        <w:rPr>
          <w:b/>
          <w:bCs/>
        </w:rPr>
        <w:t>Programmer/Analyst</w:t>
      </w:r>
      <w:r w:rsidRPr="00537A95">
        <w:rPr>
          <w:i/>
          <w:iCs/>
        </w:rPr>
        <w:br/>
        <w:t>(Nov. 2023 – Aug. 2024)</w:t>
      </w:r>
      <w:r w:rsidRPr="00537A95">
        <w:rPr>
          <w:i/>
          <w:iCs/>
        </w:rPr>
        <w:br/>
      </w:r>
      <w:r w:rsidR="00C8533D" w:rsidRPr="00C8533D">
        <w:t>Enhanced Career Launch and site improvements for the Washington Student Achievement Council. Collaborated with team members to support ongoing development and maintenance of the website.</w:t>
      </w:r>
    </w:p>
    <w:p w14:paraId="605C4121" w14:textId="56EB77BE" w:rsidR="00537A95" w:rsidRPr="00537A95" w:rsidRDefault="00537A95" w:rsidP="00537A95">
      <w:pPr>
        <w:pStyle w:val="BodyText"/>
      </w:pPr>
      <w:r w:rsidRPr="00537A95">
        <w:rPr>
          <w:b/>
          <w:bCs/>
        </w:rPr>
        <w:t>Sr.</w:t>
      </w:r>
      <w:r>
        <w:rPr>
          <w:b/>
          <w:bCs/>
        </w:rPr>
        <w:t xml:space="preserve"> </w:t>
      </w:r>
      <w:r w:rsidRPr="00537A95">
        <w:rPr>
          <w:b/>
          <w:bCs/>
        </w:rPr>
        <w:t>Programmer/Analyst</w:t>
      </w:r>
      <w:r w:rsidRPr="00537A95">
        <w:rPr>
          <w:i/>
          <w:iCs/>
        </w:rPr>
        <w:br/>
        <w:t>(Dec. 2023 – May 2024)</w:t>
      </w:r>
      <w:r w:rsidRPr="00537A95">
        <w:rPr>
          <w:i/>
          <w:iCs/>
        </w:rPr>
        <w:br/>
      </w:r>
      <w:r w:rsidR="00C8533D" w:rsidRPr="00C8533D">
        <w:t xml:space="preserve">Developed custom PDFs for </w:t>
      </w:r>
      <w:proofErr w:type="spellStart"/>
      <w:r w:rsidR="00C8533D" w:rsidRPr="00C8533D">
        <w:t>IdeaRoom</w:t>
      </w:r>
      <w:proofErr w:type="spellEnd"/>
      <w:r w:rsidR="00C8533D" w:rsidRPr="00C8533D">
        <w:t xml:space="preserve"> Technologies on its American Steel project. Built components with React, TypeScript, and Storybook to streamline the client’s custom order process.</w:t>
      </w:r>
    </w:p>
    <w:p w14:paraId="593A770D" w14:textId="77777777" w:rsidR="00C8533D" w:rsidRDefault="00537A95" w:rsidP="00C8533D">
      <w:pPr>
        <w:pStyle w:val="BodyText"/>
      </w:pPr>
      <w:r w:rsidRPr="00537A95">
        <w:rPr>
          <w:b/>
          <w:bCs/>
        </w:rPr>
        <w:lastRenderedPageBreak/>
        <w:t>Programmer/Analyst</w:t>
      </w:r>
      <w:r w:rsidRPr="00537A95">
        <w:rPr>
          <w:i/>
          <w:iCs/>
        </w:rPr>
        <w:br/>
        <w:t>(Jan. 2023 – Dec. 2023)</w:t>
      </w:r>
      <w:r w:rsidRPr="00537A95">
        <w:rPr>
          <w:i/>
          <w:iCs/>
        </w:rPr>
        <w:br/>
      </w:r>
      <w:r w:rsidR="00C8533D" w:rsidRPr="00C8533D">
        <w:t xml:space="preserve">Conducted business analysis for the Bel/Cinch Website Development project. Wrote Postman tests for stock data analysis, working with </w:t>
      </w:r>
      <w:proofErr w:type="spellStart"/>
      <w:r w:rsidR="00C8533D" w:rsidRPr="00C8533D">
        <w:t>GraphQL</w:t>
      </w:r>
      <w:proofErr w:type="spellEnd"/>
      <w:r w:rsidR="00C8533D" w:rsidRPr="00C8533D">
        <w:t>, .NET, and Postman to ensure robust and reliable API functionality.</w:t>
      </w:r>
    </w:p>
    <w:p w14:paraId="67D49825" w14:textId="0364A79F" w:rsidR="00C8533D" w:rsidRPr="00C8533D" w:rsidRDefault="00537A95" w:rsidP="00C8533D">
      <w:pPr>
        <w:pStyle w:val="BodyText"/>
        <w:rPr>
          <w:i/>
          <w:iCs/>
        </w:rPr>
      </w:pPr>
      <w:r w:rsidRPr="00537A95">
        <w:rPr>
          <w:b/>
          <w:bCs/>
        </w:rPr>
        <w:t>Programmer/Analyst</w:t>
      </w:r>
      <w:r w:rsidRPr="00537A95">
        <w:rPr>
          <w:i/>
          <w:iCs/>
        </w:rPr>
        <w:br/>
        <w:t>(April 2022 – Jan. 2023)</w:t>
      </w:r>
      <w:r w:rsidR="00C8533D">
        <w:rPr>
          <w:i/>
          <w:iCs/>
        </w:rPr>
        <w:br/>
      </w:r>
      <w:r w:rsidR="00C8533D" w:rsidRPr="00C8533D">
        <w:t xml:space="preserve">Managed data migrations and automations for Epic Charter School, transitioning from </w:t>
      </w:r>
      <w:proofErr w:type="spellStart"/>
      <w:r w:rsidR="00C8533D" w:rsidRPr="00C8533D">
        <w:t>Powerschool</w:t>
      </w:r>
      <w:proofErr w:type="spellEnd"/>
      <w:r w:rsidR="00C8533D" w:rsidRPr="00C8533D">
        <w:t xml:space="preserve"> to multiple curricula and tools. Developed </w:t>
      </w:r>
      <w:proofErr w:type="spellStart"/>
      <w:r w:rsidR="00C8533D" w:rsidRPr="00C8533D">
        <w:t>Edgenuity</w:t>
      </w:r>
      <w:proofErr w:type="spellEnd"/>
      <w:r w:rsidR="00C8533D" w:rsidRPr="00C8533D">
        <w:t xml:space="preserve"> integrations, automated processes using Node.js and TypeScript, and enhanced a teacher-matching application using .NET and SQL Server. Improved HTTP request concurrency and repository patterns to optimize performance.</w:t>
      </w:r>
    </w:p>
    <w:p w14:paraId="4A6AE64F" w14:textId="7D976735" w:rsidR="00C8533D" w:rsidRPr="00537A95" w:rsidRDefault="00537A95" w:rsidP="00537A95">
      <w:pPr>
        <w:pStyle w:val="BodyText"/>
      </w:pPr>
      <w:r w:rsidRPr="00537A95">
        <w:rPr>
          <w:b/>
          <w:bCs/>
        </w:rPr>
        <w:t>Programmer/Analyst</w:t>
      </w:r>
      <w:r w:rsidRPr="00537A95">
        <w:rPr>
          <w:i/>
          <w:iCs/>
        </w:rPr>
        <w:br/>
        <w:t>(Aug. 2021 – March 2022)</w:t>
      </w:r>
      <w:r w:rsidR="00C8533D">
        <w:rPr>
          <w:i/>
          <w:iCs/>
        </w:rPr>
        <w:br/>
      </w:r>
      <w:r w:rsidR="00C8533D" w:rsidRPr="00C8533D">
        <w:t>Designed and developed changes to product master data for a major agribusiness firm. Collaborated with Resource Data team members to create a marketing tool for managing product information. Used Boomi for integrations and applied a new product design to the Master Data Hub (MDH). Focused on JSON architecture and technical requirements gathering.</w:t>
      </w:r>
    </w:p>
    <w:p w14:paraId="02874F89" w14:textId="26DF8DD2" w:rsidR="00C8533D" w:rsidRDefault="00537A95" w:rsidP="00537A95">
      <w:pPr>
        <w:pStyle w:val="BodyText"/>
      </w:pPr>
      <w:r w:rsidRPr="00537A95">
        <w:rPr>
          <w:b/>
          <w:bCs/>
        </w:rPr>
        <w:t>Programmer/Analyst</w:t>
      </w:r>
      <w:r w:rsidRPr="00537A95">
        <w:rPr>
          <w:i/>
          <w:iCs/>
        </w:rPr>
        <w:br/>
        <w:t>(May 2021 – June 2021)</w:t>
      </w:r>
      <w:r w:rsidR="00C8533D">
        <w:rPr>
          <w:i/>
          <w:iCs/>
        </w:rPr>
        <w:br/>
      </w:r>
      <w:r w:rsidR="00C8533D" w:rsidRPr="00C8533D">
        <w:t xml:space="preserve">Implemented application changes for the Washington Department of Natural Resources on its </w:t>
      </w:r>
      <w:r w:rsidR="00C8533D" w:rsidRPr="00C8533D">
        <w:t xml:space="preserve">burn portal </w:t>
      </w:r>
      <w:r w:rsidR="00C8533D" w:rsidRPr="00C8533D">
        <w:t xml:space="preserve">project. Improved </w:t>
      </w:r>
      <w:r w:rsidR="00C8533D" w:rsidRPr="00C8533D">
        <w:t xml:space="preserve">burn permit </w:t>
      </w:r>
      <w:r w:rsidR="00C8533D" w:rsidRPr="00C8533D">
        <w:t>forms</w:t>
      </w:r>
      <w:r w:rsidR="007E7B37">
        <w:t>,</w:t>
      </w:r>
      <w:r w:rsidR="00C8533D" w:rsidRPr="00C8533D">
        <w:t xml:space="preserve"> added data to table views, and modified E</w:t>
      </w:r>
      <w:r w:rsidR="007E7B37">
        <w:t xml:space="preserve">sri </w:t>
      </w:r>
      <w:r w:rsidR="00C8533D" w:rsidRPr="00C8533D">
        <w:t>map pin behavior. Worked with React, Redux, Redux-Saga, Redux-ORM, and .NET to address client requirements efficiently.</w:t>
      </w:r>
    </w:p>
    <w:p w14:paraId="4D4222A0" w14:textId="61A38D3E" w:rsidR="007E7B37" w:rsidRDefault="007E7B37" w:rsidP="00537A95">
      <w:pPr>
        <w:pStyle w:val="BodyText"/>
        <w:rPr>
          <w:b/>
          <w:bCs/>
        </w:rPr>
      </w:pPr>
      <w:r w:rsidRPr="007E7B37">
        <w:rPr>
          <w:b/>
          <w:bCs/>
        </w:rPr>
        <w:t>Freelance Developer</w:t>
      </w:r>
      <w:r>
        <w:rPr>
          <w:b/>
          <w:bCs/>
        </w:rPr>
        <w:br/>
      </w:r>
      <w:r w:rsidRPr="007E7B37">
        <w:rPr>
          <w:i/>
          <w:iCs/>
        </w:rPr>
        <w:t>(2021 – 2023)</w:t>
      </w:r>
      <w:r w:rsidRPr="007E7B37">
        <w:rPr>
          <w:b/>
          <w:bCs/>
          <w:i/>
          <w:iCs/>
        </w:rPr>
        <w:br/>
      </w:r>
      <w:r w:rsidRPr="007E7B37">
        <w:t xml:space="preserve">Developed SaaS solutions for </w:t>
      </w:r>
      <w:proofErr w:type="spellStart"/>
      <w:r w:rsidRPr="007E7B37">
        <w:t>NimblePath</w:t>
      </w:r>
      <w:proofErr w:type="spellEnd"/>
      <w:r w:rsidRPr="007E7B37">
        <w:t>. Designed front-end wireframes and implemented them using React and Redux to align with the client’s vision. Built a backend API framework using Java Spring, deployed through Heroku, ensuring seamless integration and scalability.</w:t>
      </w:r>
    </w:p>
    <w:p w14:paraId="301075DB" w14:textId="607E98D2" w:rsidR="007E7B37" w:rsidRDefault="007E7B37" w:rsidP="00537A95">
      <w:pPr>
        <w:pStyle w:val="BodyText"/>
      </w:pPr>
      <w:r w:rsidRPr="007E7B37">
        <w:rPr>
          <w:b/>
          <w:bCs/>
        </w:rPr>
        <w:t>Team Lead</w:t>
      </w:r>
      <w:r>
        <w:rPr>
          <w:b/>
          <w:bCs/>
        </w:rPr>
        <w:br/>
      </w:r>
      <w:r w:rsidRPr="007E7B37">
        <w:rPr>
          <w:i/>
          <w:iCs/>
        </w:rPr>
        <w:t>(2020</w:t>
      </w:r>
      <w:r>
        <w:rPr>
          <w:i/>
          <w:iCs/>
        </w:rPr>
        <w:t xml:space="preserve"> – 2021</w:t>
      </w:r>
      <w:r w:rsidRPr="007E7B37">
        <w:rPr>
          <w:i/>
          <w:iCs/>
        </w:rPr>
        <w:t>)</w:t>
      </w:r>
      <w:r>
        <w:rPr>
          <w:b/>
          <w:bCs/>
        </w:rPr>
        <w:br/>
      </w:r>
      <w:r w:rsidRPr="007E7B37">
        <w:t>Provided mentorship and technical guidance at Lambda School. Delivered weekly 1:1 code feedback sessions for 10 students, helping them effectively learn and solve programming challenges. Led daily standup meetings to offer additional instruction and clarify weekly study material, fostering a supportive learning environment.</w:t>
      </w:r>
    </w:p>
    <w:p w14:paraId="68CF1873" w14:textId="77777777" w:rsidR="007E7B37" w:rsidRDefault="007E7B37" w:rsidP="007E7B37">
      <w:pPr>
        <w:pStyle w:val="BodyText"/>
        <w:rPr>
          <w:b/>
          <w:bCs/>
        </w:rPr>
      </w:pPr>
    </w:p>
    <w:p w14:paraId="4FDE76C6" w14:textId="58950AE0" w:rsidR="007E7B37" w:rsidRPr="007E7B37" w:rsidRDefault="007E7B37" w:rsidP="007E7B37">
      <w:pPr>
        <w:pStyle w:val="BodyText"/>
        <w:rPr>
          <w:b/>
          <w:bCs/>
        </w:rPr>
      </w:pPr>
      <w:r w:rsidRPr="007E7B37">
        <w:rPr>
          <w:b/>
          <w:bCs/>
        </w:rPr>
        <w:lastRenderedPageBreak/>
        <w:t>Cable Technician</w:t>
      </w:r>
      <w:r>
        <w:rPr>
          <w:b/>
          <w:bCs/>
        </w:rPr>
        <w:br/>
      </w:r>
      <w:r w:rsidRPr="007E7B37">
        <w:rPr>
          <w:i/>
          <w:iCs/>
        </w:rPr>
        <w:t>(2019</w:t>
      </w:r>
      <w:r>
        <w:rPr>
          <w:i/>
          <w:iCs/>
        </w:rPr>
        <w:t xml:space="preserve"> – 2020</w:t>
      </w:r>
      <w:r w:rsidRPr="007E7B37">
        <w:rPr>
          <w:i/>
          <w:iCs/>
        </w:rPr>
        <w:t>)</w:t>
      </w:r>
      <w:r w:rsidRPr="007E7B37">
        <w:rPr>
          <w:b/>
          <w:bCs/>
        </w:rPr>
        <w:br/>
      </w:r>
      <w:r w:rsidRPr="007E7B37">
        <w:t>Installed residential cable and internet services for Spectra Broadband in Portland, OR. Diagnosed and resolved technical issues with equipment and services, ensuring customer satisfaction. Achieved a 9/10 satisfaction rating by consistently delivering high-quality service.</w:t>
      </w:r>
    </w:p>
    <w:p w14:paraId="264B6319" w14:textId="6BF76DBD" w:rsidR="007E7B37" w:rsidRPr="00537A95" w:rsidRDefault="007E7B37" w:rsidP="00537A95">
      <w:pPr>
        <w:pStyle w:val="BodyText"/>
        <w:rPr>
          <w:b/>
          <w:bCs/>
        </w:rPr>
      </w:pPr>
      <w:r w:rsidRPr="007E7B37">
        <w:rPr>
          <w:b/>
          <w:bCs/>
        </w:rPr>
        <w:t>Customer Support Representative</w:t>
      </w:r>
      <w:r>
        <w:rPr>
          <w:b/>
          <w:bCs/>
        </w:rPr>
        <w:br/>
      </w:r>
      <w:r w:rsidRPr="007E7B37">
        <w:rPr>
          <w:i/>
          <w:iCs/>
        </w:rPr>
        <w:t>(2016</w:t>
      </w:r>
      <w:r>
        <w:rPr>
          <w:i/>
          <w:iCs/>
        </w:rPr>
        <w:t xml:space="preserve"> – 2019</w:t>
      </w:r>
      <w:r w:rsidRPr="007E7B37">
        <w:rPr>
          <w:i/>
          <w:iCs/>
        </w:rPr>
        <w:t>)</w:t>
      </w:r>
      <w:r w:rsidRPr="007E7B37">
        <w:br/>
        <w:t>Provided technical support for Verizon phones at Xerox, resolving customer issues efficiently and accurately. Consistently met and exceeded quality assurance goals, achieving a weekly rating of 4/5 or higher.</w:t>
      </w:r>
    </w:p>
    <w:p w14:paraId="744D9BA6" w14:textId="77777777" w:rsidR="00537A95" w:rsidRPr="00537A95" w:rsidRDefault="00537A95" w:rsidP="00537A95">
      <w:pPr>
        <w:pStyle w:val="ResumeHeading3"/>
      </w:pPr>
      <w:r w:rsidRPr="00537A95">
        <w:t>Certifications</w:t>
      </w:r>
    </w:p>
    <w:p w14:paraId="60592038" w14:textId="77777777" w:rsidR="00537A95" w:rsidRPr="00537A95" w:rsidRDefault="00537A95" w:rsidP="00537A95">
      <w:pPr>
        <w:pStyle w:val="BodyText"/>
      </w:pPr>
      <w:r w:rsidRPr="00537A95">
        <w:t>Boomi Associate MDH</w:t>
      </w:r>
    </w:p>
    <w:p w14:paraId="5635FA5B" w14:textId="77777777" w:rsidR="00537A95" w:rsidRPr="00537A95" w:rsidRDefault="00537A95" w:rsidP="00537A95">
      <w:pPr>
        <w:pStyle w:val="BodyText"/>
      </w:pPr>
      <w:r w:rsidRPr="00537A95">
        <w:t>Boomi Associate Developer</w:t>
      </w:r>
    </w:p>
    <w:p w14:paraId="6FD2521E" w14:textId="77777777" w:rsidR="00537A95" w:rsidRPr="00537A95" w:rsidRDefault="00537A95" w:rsidP="00537A95">
      <w:pPr>
        <w:pStyle w:val="BodyText"/>
      </w:pPr>
      <w:r w:rsidRPr="00537A95">
        <w:t>Boomi Professional Developer</w:t>
      </w:r>
    </w:p>
    <w:p w14:paraId="0EFE12BD" w14:textId="7949A697" w:rsidR="0062740F" w:rsidRPr="0062740F" w:rsidRDefault="00537A95" w:rsidP="0062740F">
      <w:pPr>
        <w:pStyle w:val="BodyText"/>
      </w:pPr>
      <w:r w:rsidRPr="00537A95">
        <w:t>Ful</w:t>
      </w:r>
      <w:r w:rsidR="00C8533D">
        <w:t>l-</w:t>
      </w:r>
      <w:r w:rsidRPr="00537A95">
        <w:t xml:space="preserve">Stack Web Development </w:t>
      </w:r>
      <w:r w:rsidR="00C8533D">
        <w:t xml:space="preserve">and Technical Interviewing </w:t>
      </w:r>
      <w:r w:rsidRPr="00537A95">
        <w:t>-</w:t>
      </w:r>
      <w:r w:rsidR="00C8533D">
        <w:t xml:space="preserve"> </w:t>
      </w:r>
      <w:r w:rsidRPr="00537A95">
        <w:t>Lambda School</w:t>
      </w:r>
    </w:p>
    <w:sectPr w:rsidR="0062740F" w:rsidRPr="0062740F" w:rsidSect="0062740F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BE70" w14:textId="77777777" w:rsidR="00213898" w:rsidRDefault="00213898" w:rsidP="00C22A13">
      <w:pPr>
        <w:spacing w:after="0" w:line="240" w:lineRule="auto"/>
      </w:pPr>
      <w:r>
        <w:separator/>
      </w:r>
    </w:p>
  </w:endnote>
  <w:endnote w:type="continuationSeparator" w:id="0">
    <w:p w14:paraId="0E14FABD" w14:textId="77777777" w:rsidR="00213898" w:rsidRDefault="00213898" w:rsidP="00C22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Public Sans Light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0FF4" w14:textId="7D449287" w:rsidR="0062740F" w:rsidRPr="005E5848" w:rsidRDefault="0062740F" w:rsidP="00476EED">
    <w:pPr>
      <w:pStyle w:val="Footer"/>
      <w:jc w:val="right"/>
      <w:rPr>
        <w:b/>
      </w:rPr>
    </w:pPr>
    <w:r>
      <w:drawing>
        <wp:anchor distT="0" distB="0" distL="114300" distR="114300" simplePos="0" relativeHeight="251689472" behindDoc="1" locked="0" layoutInCell="1" allowOverlap="1" wp14:anchorId="435B8DE4" wp14:editId="2A5F35BA">
          <wp:simplePos x="0" y="0"/>
          <wp:positionH relativeFrom="column">
            <wp:posOffset>-66675</wp:posOffset>
          </wp:positionH>
          <wp:positionV relativeFrom="paragraph">
            <wp:posOffset>-80010</wp:posOffset>
          </wp:positionV>
          <wp:extent cx="1250950" cy="501015"/>
          <wp:effectExtent l="0" t="0" r="0" b="0"/>
          <wp:wrapSquare wrapText="bothSides"/>
          <wp:docPr id="1361215669" name="Picture 1" descr="A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F1B26">
      <w:rPr>
        <w:b/>
        <w:highlight w:val="yellow"/>
      </w:rPr>
      <mc:AlternateContent>
        <mc:Choice Requires="wps">
          <w:drawing>
            <wp:anchor distT="0" distB="0" distL="114300" distR="114300" simplePos="0" relativeHeight="251688448" behindDoc="0" locked="0" layoutInCell="1" allowOverlap="0" wp14:anchorId="219CE881" wp14:editId="1B905EBA">
              <wp:simplePos x="0" y="0"/>
              <wp:positionH relativeFrom="margin">
                <wp:align>left</wp:align>
              </wp:positionH>
              <wp:positionV relativeFrom="paragraph">
                <wp:posOffset>-75565</wp:posOffset>
              </wp:positionV>
              <wp:extent cx="6057900" cy="0"/>
              <wp:effectExtent l="0" t="0" r="0" b="0"/>
              <wp:wrapNone/>
              <wp:docPr id="56229445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559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4FF77C" id="Straight Connector 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5.95pt" to="477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" o:allowoverlap="f" strokecolor="#f55900" strokeweight="2pt">
              <v:stroke joinstyle="miter"/>
              <w10:wrap anchorx="margin"/>
            </v:line>
          </w:pict>
        </mc:Fallback>
      </mc:AlternateContent>
    </w:r>
    <w:r>
      <w:rPr>
        <w:b/>
      </w:rPr>
      <w:fldChar w:fldCharType="begin"/>
    </w:r>
    <w:r>
      <w:rPr>
        <w:b/>
      </w:rPr>
      <w:instrText xml:space="preserve"> STYLEREF  "Resume Name"  \* MERGEFORMAT </w:instrText>
    </w:r>
    <w:r w:rsidR="00CD482B">
      <w:rPr>
        <w:b/>
      </w:rPr>
      <w:fldChar w:fldCharType="separate"/>
    </w:r>
    <w:r w:rsidR="007E7B37">
      <w:rPr>
        <w:b/>
      </w:rPr>
      <w:t>Nick Myers</w:t>
    </w:r>
    <w:r>
      <w:rPr>
        <w:b/>
      </w:rPr>
      <w:fldChar w:fldCharType="end"/>
    </w:r>
    <w:r>
      <w:rPr>
        <w:b/>
      </w:rPr>
      <w:t xml:space="preserve">, </w:t>
    </w:r>
    <w:r>
      <w:rPr>
        <w:b/>
      </w:rPr>
      <w:fldChar w:fldCharType="begin"/>
    </w:r>
    <w:r>
      <w:rPr>
        <w:b/>
      </w:rPr>
      <w:instrText xml:space="preserve"> STYLEREF  "Resume Title/Role"  \* MERGEFORMAT </w:instrText>
    </w:r>
    <w:r w:rsidR="007E7B37">
      <w:rPr>
        <w:b/>
      </w:rPr>
      <w:fldChar w:fldCharType="separate"/>
    </w:r>
    <w:r w:rsidR="007E7B37">
      <w:rPr>
        <w:b/>
      </w:rPr>
      <w:t>Sr. Programmer/Analyst</w:t>
    </w:r>
    <w:r>
      <w:rPr>
        <w:b/>
      </w:rPr>
      <w:fldChar w:fldCharType="end"/>
    </w:r>
  </w:p>
  <w:p w14:paraId="46DEC8A6" w14:textId="77777777" w:rsidR="0062740F" w:rsidRDefault="0062740F" w:rsidP="00476EED">
    <w:pPr>
      <w:pStyle w:val="Footer"/>
      <w:jc w:val="right"/>
    </w:pPr>
    <w:r w:rsidRPr="007F1B26">
      <w:rPr>
        <w:highlight w:val="yellow"/>
      </w:rPr>
      <mc:AlternateContent>
        <mc:Choice Requires="wps">
          <w:drawing>
            <wp:anchor distT="0" distB="0" distL="114300" distR="114300" simplePos="0" relativeHeight="251687424" behindDoc="0" locked="0" layoutInCell="1" allowOverlap="0" wp14:anchorId="0C8ED273" wp14:editId="5E2C4730">
              <wp:simplePos x="0" y="0"/>
              <wp:positionH relativeFrom="page">
                <wp:posOffset>889348</wp:posOffset>
              </wp:positionH>
              <wp:positionV relativeFrom="page">
                <wp:posOffset>563671</wp:posOffset>
              </wp:positionV>
              <wp:extent cx="5943600" cy="0"/>
              <wp:effectExtent l="0" t="12700" r="12700" b="12700"/>
              <wp:wrapNone/>
              <wp:docPr id="4174932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229EB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697962" id="Straight Connector 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0.05pt,44.4pt" to="538.0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" o:allowoverlap="f" strokecolor="#229ebc" strokeweight="2.25pt">
              <v:stroke joinstyle="miter"/>
              <w10:wrap anchorx="page" anchory="page"/>
            </v:line>
          </w:pict>
        </mc:Fallback>
      </mc:AlternateContent>
    </w:r>
    <w:r w:rsidRPr="007F1B26">
      <w:t xml:space="preserve">Resume, Page </w:t>
    </w:r>
    <w:r>
      <w:fldChar w:fldCharType="begin"/>
    </w:r>
    <w:r>
      <w:instrText xml:space="preserve"> PAGE  \* Arabic  \* MERGEFORMAT </w:instrText>
    </w:r>
    <w:r>
      <w:fldChar w:fldCharType="separate"/>
    </w:r>
    <w: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9C67" w14:textId="77777777" w:rsidR="0062740F" w:rsidRPr="005E5848" w:rsidRDefault="0062740F" w:rsidP="00476EED">
    <w:pPr>
      <w:pStyle w:val="Footer"/>
      <w:jc w:val="right"/>
      <w:rPr>
        <w:b/>
      </w:rPr>
    </w:pPr>
    <w:r>
      <w:drawing>
        <wp:anchor distT="0" distB="0" distL="114300" distR="114300" simplePos="0" relativeHeight="251683328" behindDoc="1" locked="0" layoutInCell="1" allowOverlap="1" wp14:anchorId="5BCA6795" wp14:editId="7EF4AE65">
          <wp:simplePos x="0" y="0"/>
          <wp:positionH relativeFrom="column">
            <wp:posOffset>-66675</wp:posOffset>
          </wp:positionH>
          <wp:positionV relativeFrom="paragraph">
            <wp:posOffset>-80010</wp:posOffset>
          </wp:positionV>
          <wp:extent cx="1250950" cy="501015"/>
          <wp:effectExtent l="0" t="0" r="0" b="0"/>
          <wp:wrapSquare wrapText="bothSides"/>
          <wp:docPr id="446513686" name="Picture 1" descr="A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F1B26">
      <w:rPr>
        <w:b/>
        <w:highlight w:val="yellow"/>
      </w:rPr>
      <mc:AlternateContent>
        <mc:Choice Requires="wps">
          <w:drawing>
            <wp:anchor distT="0" distB="0" distL="114300" distR="114300" simplePos="0" relativeHeight="251682304" behindDoc="0" locked="0" layoutInCell="1" allowOverlap="0" wp14:anchorId="0BD34EC8" wp14:editId="44820C53">
              <wp:simplePos x="0" y="0"/>
              <wp:positionH relativeFrom="margin">
                <wp:align>left</wp:align>
              </wp:positionH>
              <wp:positionV relativeFrom="paragraph">
                <wp:posOffset>-75565</wp:posOffset>
              </wp:positionV>
              <wp:extent cx="6057900" cy="0"/>
              <wp:effectExtent l="0" t="0" r="0" b="0"/>
              <wp:wrapNone/>
              <wp:docPr id="23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559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DC6A21" id="Straight Connector 2" o:spid="_x0000_s1026" style="position:absolute;z-index:251682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5.95pt" to="477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" o:allowoverlap="f" strokecolor="#f55900" strokeweight="2pt">
              <v:stroke joinstyle="miter"/>
              <w10:wrap anchorx="margin"/>
            </v:line>
          </w:pict>
        </mc:Fallback>
      </mc:AlternateContent>
    </w:r>
    <w:r>
      <w:rPr>
        <w:b/>
      </w:rPr>
      <w:fldChar w:fldCharType="begin"/>
    </w:r>
    <w:r>
      <w:rPr>
        <w:b/>
      </w:rPr>
      <w:instrText xml:space="preserve"> STYLEREF  "Resume Name"  \* MERGEFORMAT </w:instrText>
    </w:r>
    <w:r>
      <w:rPr>
        <w:b/>
      </w:rPr>
      <w:fldChar w:fldCharType="separate"/>
    </w:r>
    <w:r w:rsidR="00CD482B">
      <w:rPr>
        <w:b/>
      </w:rPr>
      <w:t>Name</w:t>
    </w:r>
    <w:r>
      <w:rPr>
        <w:b/>
      </w:rPr>
      <w:fldChar w:fldCharType="end"/>
    </w:r>
    <w:r>
      <w:rPr>
        <w:b/>
      </w:rPr>
      <w:t xml:space="preserve">, </w:t>
    </w:r>
    <w:r>
      <w:rPr>
        <w:b/>
      </w:rPr>
      <w:fldChar w:fldCharType="begin"/>
    </w:r>
    <w:r>
      <w:rPr>
        <w:b/>
      </w:rPr>
      <w:instrText xml:space="preserve"> STYLEREF  "Resume Title/Role"  \* MERGEFORMAT </w:instrText>
    </w:r>
    <w:r>
      <w:rPr>
        <w:b/>
      </w:rPr>
      <w:fldChar w:fldCharType="separate"/>
    </w:r>
    <w:r w:rsidR="00CD482B" w:rsidRPr="00CD482B">
      <w:rPr>
        <w:bCs/>
      </w:rPr>
      <w:t>Title/Role</w:t>
    </w:r>
    <w:r>
      <w:rPr>
        <w:b/>
      </w:rPr>
      <w:fldChar w:fldCharType="end"/>
    </w:r>
  </w:p>
  <w:p w14:paraId="382915C7" w14:textId="77777777" w:rsidR="0062740F" w:rsidRDefault="0062740F" w:rsidP="00476EED">
    <w:pPr>
      <w:pStyle w:val="Footer"/>
      <w:jc w:val="right"/>
    </w:pPr>
    <w:r w:rsidRPr="007F1B26">
      <w:t xml:space="preserve">Resume, Page </w:t>
    </w:r>
    <w:r>
      <w:fldChar w:fldCharType="begin"/>
    </w:r>
    <w:r>
      <w:instrText xml:space="preserve"> PAGE  \* Arabic  \* MERGEFORMAT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FB64" w14:textId="77777777" w:rsidR="00213898" w:rsidRDefault="00213898" w:rsidP="00C22A13">
      <w:pPr>
        <w:spacing w:after="0" w:line="240" w:lineRule="auto"/>
      </w:pPr>
      <w:r>
        <w:separator/>
      </w:r>
    </w:p>
  </w:footnote>
  <w:footnote w:type="continuationSeparator" w:id="0">
    <w:p w14:paraId="30DC5DDD" w14:textId="77777777" w:rsidR="00213898" w:rsidRDefault="00213898" w:rsidP="00C22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04DC" w14:textId="77777777" w:rsidR="00512814" w:rsidRDefault="00512814">
    <w:pPr>
      <w:pStyle w:val="Header"/>
    </w:pPr>
  </w:p>
  <w:p w14:paraId="7E6F738A" w14:textId="77777777" w:rsidR="00432A53" w:rsidRDefault="00432A53" w:rsidP="00432A53">
    <w:pPr>
      <w:pStyle w:val="Header"/>
    </w:pPr>
  </w:p>
  <w:p w14:paraId="14B06CA5" w14:textId="77777777" w:rsidR="00670BD9" w:rsidRDefault="00670BD9" w:rsidP="00BF3D1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243D7" w14:textId="77777777" w:rsidR="00C22A13" w:rsidRDefault="0062740F" w:rsidP="00432A53">
    <w:pPr>
      <w:pStyle w:val="Header"/>
    </w:pPr>
    <w:r w:rsidRPr="007F1B26">
      <w:rPr>
        <w:noProof/>
        <w:color w:val="161638" w:themeColor="text2"/>
        <w:highlight w:val="yellow"/>
      </w:rPr>
      <mc:AlternateContent>
        <mc:Choice Requires="wps">
          <w:drawing>
            <wp:anchor distT="0" distB="0" distL="114300" distR="114300" simplePos="0" relativeHeight="251685376" behindDoc="0" locked="0" layoutInCell="1" allowOverlap="0" wp14:anchorId="63B3EC3B" wp14:editId="087A6D93">
              <wp:simplePos x="0" y="0"/>
              <wp:positionH relativeFrom="margin">
                <wp:align>left</wp:align>
              </wp:positionH>
              <wp:positionV relativeFrom="page">
                <wp:posOffset>603250</wp:posOffset>
              </wp:positionV>
              <wp:extent cx="5943600" cy="0"/>
              <wp:effectExtent l="0" t="19050" r="19050" b="19050"/>
              <wp:wrapNone/>
              <wp:docPr id="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229EB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330248" id="Straight Connector 1" o:spid="_x0000_s1026" style="position:absolute;z-index:251685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47.5pt" to="468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" o:allowoverlap="f" strokecolor="#229ebc" strokeweight="2.25pt">
              <v:stroke joinstyle="miter"/>
              <w10:wrap anchorx="margin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F7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D783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EF77B3"/>
    <w:multiLevelType w:val="multilevel"/>
    <w:tmpl w:val="A750385A"/>
    <w:lvl w:ilvl="0">
      <w:start w:val="1"/>
      <w:numFmt w:val="upperLetter"/>
      <w:suff w:val="space"/>
      <w:lvlText w:val="Appendix %1: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ED6616D"/>
    <w:multiLevelType w:val="hybridMultilevel"/>
    <w:tmpl w:val="92262630"/>
    <w:lvl w:ilvl="0" w:tplc="0FA8D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93F12"/>
    <w:multiLevelType w:val="hybridMultilevel"/>
    <w:tmpl w:val="8F42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0B30A">
      <w:start w:val="1"/>
      <w:numFmt w:val="bullet"/>
      <w:pStyle w:val="Requiremen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959D3"/>
    <w:multiLevelType w:val="multilevel"/>
    <w:tmpl w:val="3C7A8DB0"/>
    <w:lvl w:ilvl="0">
      <w:start w:val="1"/>
      <w:numFmt w:val="none"/>
      <w:pStyle w:val="Requiremen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RequirementSubrequirement"/>
      <w:lvlText w:val=".%2"/>
      <w:lvlJc w:val="left"/>
      <w:pPr>
        <w:ind w:left="360" w:firstLine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1C625AD"/>
    <w:multiLevelType w:val="hybridMultilevel"/>
    <w:tmpl w:val="051A3156"/>
    <w:lvl w:ilvl="0" w:tplc="0F1CF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F678D"/>
    <w:multiLevelType w:val="hybridMultilevel"/>
    <w:tmpl w:val="2CB8F2EA"/>
    <w:lvl w:ilvl="0" w:tplc="C8C83CE8">
      <w:start w:val="1"/>
      <w:numFmt w:val="bullet"/>
      <w:pStyle w:val="Requiremen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233764">
    <w:abstractNumId w:val="2"/>
  </w:num>
  <w:num w:numId="2" w16cid:durableId="1014960244">
    <w:abstractNumId w:val="3"/>
  </w:num>
  <w:num w:numId="3" w16cid:durableId="1582836513">
    <w:abstractNumId w:val="5"/>
  </w:num>
  <w:num w:numId="4" w16cid:durableId="1400398185">
    <w:abstractNumId w:val="5"/>
  </w:num>
  <w:num w:numId="5" w16cid:durableId="1260329303">
    <w:abstractNumId w:val="7"/>
  </w:num>
  <w:num w:numId="6" w16cid:durableId="1351294291">
    <w:abstractNumId w:val="4"/>
  </w:num>
  <w:num w:numId="7" w16cid:durableId="848300216">
    <w:abstractNumId w:val="6"/>
  </w:num>
  <w:num w:numId="8" w16cid:durableId="1356537513">
    <w:abstractNumId w:val="1"/>
  </w:num>
  <w:num w:numId="9" w16cid:durableId="573127032">
    <w:abstractNumId w:val="0"/>
  </w:num>
  <w:num w:numId="10" w16cid:durableId="421222148">
    <w:abstractNumId w:val="0"/>
  </w:num>
  <w:num w:numId="11" w16cid:durableId="2147233570">
    <w:abstractNumId w:val="0"/>
  </w:num>
  <w:num w:numId="12" w16cid:durableId="1976713602">
    <w:abstractNumId w:val="2"/>
  </w:num>
  <w:num w:numId="13" w16cid:durableId="1647659643">
    <w:abstractNumId w:val="3"/>
  </w:num>
  <w:num w:numId="14" w16cid:durableId="224723331">
    <w:abstractNumId w:val="5"/>
  </w:num>
  <w:num w:numId="15" w16cid:durableId="1058701215">
    <w:abstractNumId w:val="5"/>
  </w:num>
  <w:num w:numId="16" w16cid:durableId="1297832721">
    <w:abstractNumId w:val="7"/>
  </w:num>
  <w:num w:numId="17" w16cid:durableId="1407847481">
    <w:abstractNumId w:val="4"/>
  </w:num>
  <w:num w:numId="18" w16cid:durableId="94836738">
    <w:abstractNumId w:val="6"/>
  </w:num>
  <w:num w:numId="19" w16cid:durableId="1262643427">
    <w:abstractNumId w:val="0"/>
  </w:num>
  <w:num w:numId="20" w16cid:durableId="495071252">
    <w:abstractNumId w:val="0"/>
  </w:num>
  <w:num w:numId="21" w16cid:durableId="912930879">
    <w:abstractNumId w:val="2"/>
  </w:num>
  <w:num w:numId="22" w16cid:durableId="372853433">
    <w:abstractNumId w:val="3"/>
  </w:num>
  <w:num w:numId="23" w16cid:durableId="1310593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2B"/>
    <w:rsid w:val="0005677A"/>
    <w:rsid w:val="00063E2F"/>
    <w:rsid w:val="000769BB"/>
    <w:rsid w:val="000A05E6"/>
    <w:rsid w:val="000B1361"/>
    <w:rsid w:val="000B2ECC"/>
    <w:rsid w:val="000B316B"/>
    <w:rsid w:val="000B64E1"/>
    <w:rsid w:val="000B6CEA"/>
    <w:rsid w:val="000C2674"/>
    <w:rsid w:val="000F534C"/>
    <w:rsid w:val="00100DD0"/>
    <w:rsid w:val="00106218"/>
    <w:rsid w:val="001371B9"/>
    <w:rsid w:val="001635DA"/>
    <w:rsid w:val="00175FCB"/>
    <w:rsid w:val="001870C6"/>
    <w:rsid w:val="001D6469"/>
    <w:rsid w:val="001E17AB"/>
    <w:rsid w:val="00213898"/>
    <w:rsid w:val="002417BB"/>
    <w:rsid w:val="00246D6D"/>
    <w:rsid w:val="00254F7E"/>
    <w:rsid w:val="002602A2"/>
    <w:rsid w:val="002862F6"/>
    <w:rsid w:val="0028678C"/>
    <w:rsid w:val="002A0B09"/>
    <w:rsid w:val="00322D84"/>
    <w:rsid w:val="00324476"/>
    <w:rsid w:val="003267F5"/>
    <w:rsid w:val="00353149"/>
    <w:rsid w:val="00363471"/>
    <w:rsid w:val="003A4E7D"/>
    <w:rsid w:val="003D0849"/>
    <w:rsid w:val="0040278C"/>
    <w:rsid w:val="00410295"/>
    <w:rsid w:val="00414A01"/>
    <w:rsid w:val="00432A53"/>
    <w:rsid w:val="00436F34"/>
    <w:rsid w:val="0044554C"/>
    <w:rsid w:val="00457FC4"/>
    <w:rsid w:val="00464113"/>
    <w:rsid w:val="004A17F6"/>
    <w:rsid w:val="004C3E75"/>
    <w:rsid w:val="00503C26"/>
    <w:rsid w:val="00512814"/>
    <w:rsid w:val="005319BE"/>
    <w:rsid w:val="00537A95"/>
    <w:rsid w:val="0054557D"/>
    <w:rsid w:val="00563B75"/>
    <w:rsid w:val="00584BC7"/>
    <w:rsid w:val="00587B7B"/>
    <w:rsid w:val="005909A2"/>
    <w:rsid w:val="005B56A8"/>
    <w:rsid w:val="005E3364"/>
    <w:rsid w:val="005F2C0B"/>
    <w:rsid w:val="00600ABA"/>
    <w:rsid w:val="00617FA1"/>
    <w:rsid w:val="0062740F"/>
    <w:rsid w:val="0066449C"/>
    <w:rsid w:val="00667BDA"/>
    <w:rsid w:val="00670BD9"/>
    <w:rsid w:val="00692489"/>
    <w:rsid w:val="006B6FA5"/>
    <w:rsid w:val="006E79E9"/>
    <w:rsid w:val="006F243F"/>
    <w:rsid w:val="00705220"/>
    <w:rsid w:val="007110F4"/>
    <w:rsid w:val="00720BF2"/>
    <w:rsid w:val="007210F8"/>
    <w:rsid w:val="007224AE"/>
    <w:rsid w:val="00733E0C"/>
    <w:rsid w:val="00735A68"/>
    <w:rsid w:val="00736202"/>
    <w:rsid w:val="007378D9"/>
    <w:rsid w:val="00753DB3"/>
    <w:rsid w:val="00772800"/>
    <w:rsid w:val="00782E64"/>
    <w:rsid w:val="00787D2D"/>
    <w:rsid w:val="007D523B"/>
    <w:rsid w:val="007E2275"/>
    <w:rsid w:val="007E7B37"/>
    <w:rsid w:val="007F2782"/>
    <w:rsid w:val="007F39E3"/>
    <w:rsid w:val="008234A0"/>
    <w:rsid w:val="00824105"/>
    <w:rsid w:val="0084007C"/>
    <w:rsid w:val="00857BF6"/>
    <w:rsid w:val="00860B09"/>
    <w:rsid w:val="008A765C"/>
    <w:rsid w:val="008F5165"/>
    <w:rsid w:val="00901741"/>
    <w:rsid w:val="00912B27"/>
    <w:rsid w:val="009308F0"/>
    <w:rsid w:val="009604DD"/>
    <w:rsid w:val="00961354"/>
    <w:rsid w:val="00962184"/>
    <w:rsid w:val="009677B2"/>
    <w:rsid w:val="0098494E"/>
    <w:rsid w:val="009B395D"/>
    <w:rsid w:val="009F2F31"/>
    <w:rsid w:val="00A02C17"/>
    <w:rsid w:val="00A153A4"/>
    <w:rsid w:val="00A274B9"/>
    <w:rsid w:val="00A4700F"/>
    <w:rsid w:val="00A52AC6"/>
    <w:rsid w:val="00A7194F"/>
    <w:rsid w:val="00A76B6B"/>
    <w:rsid w:val="00A820E7"/>
    <w:rsid w:val="00A947B9"/>
    <w:rsid w:val="00AB7409"/>
    <w:rsid w:val="00AC381E"/>
    <w:rsid w:val="00AD4AC4"/>
    <w:rsid w:val="00AD5A77"/>
    <w:rsid w:val="00AD6263"/>
    <w:rsid w:val="00B0682A"/>
    <w:rsid w:val="00B2257F"/>
    <w:rsid w:val="00B24D43"/>
    <w:rsid w:val="00B31890"/>
    <w:rsid w:val="00B41E5C"/>
    <w:rsid w:val="00B612F3"/>
    <w:rsid w:val="00B62860"/>
    <w:rsid w:val="00B63CF6"/>
    <w:rsid w:val="00BB6343"/>
    <w:rsid w:val="00BE7763"/>
    <w:rsid w:val="00BE7BB9"/>
    <w:rsid w:val="00BE7CD8"/>
    <w:rsid w:val="00BF3D12"/>
    <w:rsid w:val="00BF6A02"/>
    <w:rsid w:val="00C22A13"/>
    <w:rsid w:val="00C51651"/>
    <w:rsid w:val="00C80A5F"/>
    <w:rsid w:val="00C8533D"/>
    <w:rsid w:val="00C926B4"/>
    <w:rsid w:val="00CB52F4"/>
    <w:rsid w:val="00CD040C"/>
    <w:rsid w:val="00CD482B"/>
    <w:rsid w:val="00CF42B6"/>
    <w:rsid w:val="00D01246"/>
    <w:rsid w:val="00D75C0E"/>
    <w:rsid w:val="00DA2566"/>
    <w:rsid w:val="00DC4D0D"/>
    <w:rsid w:val="00DF3DA2"/>
    <w:rsid w:val="00E42963"/>
    <w:rsid w:val="00E732EB"/>
    <w:rsid w:val="00E75E39"/>
    <w:rsid w:val="00E8377E"/>
    <w:rsid w:val="00E900AC"/>
    <w:rsid w:val="00E928B6"/>
    <w:rsid w:val="00EA012E"/>
    <w:rsid w:val="00EA091F"/>
    <w:rsid w:val="00EA38CC"/>
    <w:rsid w:val="00EA6F33"/>
    <w:rsid w:val="00EC0C07"/>
    <w:rsid w:val="00F014F5"/>
    <w:rsid w:val="00F24B33"/>
    <w:rsid w:val="00F7621A"/>
    <w:rsid w:val="00F840EE"/>
    <w:rsid w:val="00F84116"/>
    <w:rsid w:val="00F91049"/>
    <w:rsid w:val="00FA255F"/>
    <w:rsid w:val="00FC4EC1"/>
    <w:rsid w:val="00FD483B"/>
    <w:rsid w:val="00FE754A"/>
    <w:rsid w:val="00FF13BD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194B2"/>
  <w15:chartTrackingRefBased/>
  <w15:docId w15:val="{9BAFC402-808F-4B77-9B20-0BC6DCB7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4" w:qFormat="1"/>
    <w:lsdException w:name="Intense Emphasis" w:semiHidden="1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C22A13"/>
    <w:pPr>
      <w:spacing w:after="200" w:line="288" w:lineRule="auto"/>
    </w:pPr>
    <w:rPr>
      <w:rFonts w:ascii="Public Sans" w:hAnsi="Public San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1651"/>
    <w:pPr>
      <w:keepNext/>
      <w:keepLines/>
      <w:spacing w:before="480" w:after="60"/>
      <w:outlineLvl w:val="0"/>
    </w:pPr>
    <w:rPr>
      <w:rFonts w:ascii="Tenorite" w:eastAsiaTheme="majorEastAsia" w:hAnsi="Tenorite" w:cstheme="majorBidi"/>
      <w:b/>
      <w:color w:val="F55900"/>
      <w:sz w:val="48"/>
      <w:szCs w:val="20"/>
    </w:rPr>
  </w:style>
  <w:style w:type="paragraph" w:styleId="Heading2">
    <w:name w:val="heading 2"/>
    <w:basedOn w:val="Heading1"/>
    <w:next w:val="BodyText"/>
    <w:link w:val="Heading2Char"/>
    <w:qFormat/>
    <w:rsid w:val="00C51651"/>
    <w:pPr>
      <w:spacing w:before="360"/>
      <w:outlineLvl w:val="1"/>
    </w:pPr>
    <w:rPr>
      <w:color w:val="161638"/>
      <w:sz w:val="36"/>
      <w:szCs w:val="26"/>
    </w:rPr>
  </w:style>
  <w:style w:type="paragraph" w:styleId="Heading3">
    <w:name w:val="heading 3"/>
    <w:basedOn w:val="Normal"/>
    <w:next w:val="BodyText"/>
    <w:link w:val="Heading3Char"/>
    <w:qFormat/>
    <w:rsid w:val="00C51651"/>
    <w:pPr>
      <w:keepNext/>
      <w:keepLines/>
      <w:spacing w:before="360" w:after="60"/>
      <w:outlineLvl w:val="2"/>
    </w:pPr>
    <w:rPr>
      <w:rFonts w:ascii="Tenorite" w:eastAsiaTheme="majorEastAsia" w:hAnsi="Tenorite" w:cstheme="majorBidi"/>
      <w:b/>
      <w:color w:val="229EBC"/>
      <w:sz w:val="28"/>
    </w:rPr>
  </w:style>
  <w:style w:type="paragraph" w:styleId="Heading4">
    <w:name w:val="heading 4"/>
    <w:basedOn w:val="Heading3"/>
    <w:next w:val="BodyText"/>
    <w:link w:val="Heading4Char"/>
    <w:qFormat/>
    <w:rsid w:val="00C51651"/>
    <w:pPr>
      <w:outlineLvl w:val="3"/>
    </w:pPr>
    <w:rPr>
      <w:i/>
      <w:color w:val="0E0E0E" w:themeColor="text1" w:themeShade="B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Heading">
    <w:name w:val="Appendix Heading"/>
    <w:basedOn w:val="Heading1"/>
    <w:next w:val="Normal"/>
    <w:autoRedefine/>
    <w:semiHidden/>
    <w:unhideWhenUsed/>
    <w:qFormat/>
    <w:rsid w:val="00C51651"/>
    <w:pPr>
      <w:spacing w:before="0" w:after="120" w:line="240" w:lineRule="auto"/>
      <w:ind w:left="720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C51651"/>
    <w:rPr>
      <w:rFonts w:ascii="Tenorite" w:eastAsiaTheme="majorEastAsia" w:hAnsi="Tenorite" w:cstheme="majorBidi"/>
      <w:b/>
      <w:color w:val="F55900"/>
      <w:sz w:val="48"/>
      <w:szCs w:val="20"/>
    </w:rPr>
  </w:style>
  <w:style w:type="paragraph" w:customStyle="1" w:styleId="ResumeHeading1">
    <w:name w:val="Resume Heading 1"/>
    <w:basedOn w:val="Heading1"/>
    <w:next w:val="ResumeHeading2"/>
    <w:semiHidden/>
    <w:unhideWhenUsed/>
    <w:qFormat/>
    <w:rsid w:val="00C51651"/>
    <w:pPr>
      <w:spacing w:before="0" w:after="0"/>
    </w:pPr>
    <w:rPr>
      <w:rFonts w:eastAsia="Times New Roman"/>
      <w:position w:val="6"/>
    </w:rPr>
  </w:style>
  <w:style w:type="paragraph" w:customStyle="1" w:styleId="ResumeHeading3">
    <w:name w:val="Resume Heading 3"/>
    <w:basedOn w:val="Heading2"/>
    <w:next w:val="Normal"/>
    <w:unhideWhenUsed/>
    <w:qFormat/>
    <w:rsid w:val="00C51651"/>
    <w:pPr>
      <w:spacing w:after="120" w:line="259" w:lineRule="auto"/>
      <w:outlineLvl w:val="3"/>
    </w:pPr>
    <w:rPr>
      <w:rFonts w:eastAsia="Times New Roman"/>
      <w:color w:val="229EBC"/>
      <w:sz w:val="32"/>
    </w:rPr>
  </w:style>
  <w:style w:type="character" w:customStyle="1" w:styleId="Heading2Char">
    <w:name w:val="Heading 2 Char"/>
    <w:basedOn w:val="DefaultParagraphFont"/>
    <w:link w:val="Heading2"/>
    <w:rsid w:val="00C51651"/>
    <w:rPr>
      <w:rFonts w:ascii="Tenorite" w:eastAsiaTheme="majorEastAsia" w:hAnsi="Tenorite" w:cstheme="majorBidi"/>
      <w:b/>
      <w:color w:val="161638"/>
      <w:sz w:val="36"/>
      <w:szCs w:val="26"/>
    </w:rPr>
  </w:style>
  <w:style w:type="paragraph" w:customStyle="1" w:styleId="ResumeHeading2">
    <w:name w:val="Resume Heading 2"/>
    <w:next w:val="ResumeBodyTextExperience"/>
    <w:semiHidden/>
    <w:unhideWhenUsed/>
    <w:qFormat/>
    <w:rsid w:val="00C51651"/>
    <w:pPr>
      <w:spacing w:after="0" w:line="288" w:lineRule="auto"/>
      <w:outlineLvl w:val="2"/>
    </w:pPr>
    <w:rPr>
      <w:rFonts w:ascii="Public Sans" w:eastAsia="Times New Roman" w:hAnsi="Public Sans" w:cstheme="majorBidi"/>
      <w:color w:val="161638"/>
      <w:sz w:val="40"/>
      <w:szCs w:val="26"/>
    </w:rPr>
  </w:style>
  <w:style w:type="paragraph" w:customStyle="1" w:styleId="ResumeBodyTextExperience">
    <w:name w:val="Resume Body Text Experience"/>
    <w:basedOn w:val="Normal"/>
    <w:link w:val="ResumeBodyTextExperienceChar"/>
    <w:unhideWhenUsed/>
    <w:qFormat/>
    <w:rsid w:val="00C51651"/>
    <w:pPr>
      <w:spacing w:before="360" w:after="120"/>
    </w:pPr>
    <w:rPr>
      <w:rFonts w:ascii="Aptos" w:hAnsi="Aptos"/>
    </w:rPr>
  </w:style>
  <w:style w:type="character" w:customStyle="1" w:styleId="ResumeBodyTextExperienceChar">
    <w:name w:val="Resume Body Text Experience Char"/>
    <w:link w:val="ResumeBodyTextExperience"/>
    <w:qFormat/>
    <w:rsid w:val="00C51651"/>
    <w:rPr>
      <w:rFonts w:ascii="Aptos" w:hAnsi="Aptos"/>
    </w:rPr>
  </w:style>
  <w:style w:type="paragraph" w:customStyle="1" w:styleId="TableText">
    <w:name w:val="Table Text"/>
    <w:basedOn w:val="BodyText"/>
    <w:link w:val="TableTextChar"/>
    <w:qFormat/>
    <w:rsid w:val="00C51651"/>
    <w:pPr>
      <w:spacing w:before="120"/>
    </w:pPr>
    <w:rPr>
      <w:bCs/>
    </w:rPr>
  </w:style>
  <w:style w:type="character" w:customStyle="1" w:styleId="TableTextChar">
    <w:name w:val="Table Text Char"/>
    <w:link w:val="TableText"/>
    <w:locked/>
    <w:rsid w:val="00C51651"/>
    <w:rPr>
      <w:rFonts w:ascii="Aptos" w:hAnsi="Aptos"/>
      <w:bCs/>
    </w:rPr>
  </w:style>
  <w:style w:type="paragraph" w:customStyle="1" w:styleId="LetterheadContent">
    <w:name w:val="Letterhead Content"/>
    <w:basedOn w:val="BodyText"/>
    <w:qFormat/>
    <w:rsid w:val="00C51651"/>
    <w:pPr>
      <w:spacing w:after="360" w:line="240" w:lineRule="auto"/>
    </w:pPr>
    <w:rPr>
      <w:rFonts w:eastAsia="Calibri" w:cs="Times New Roman"/>
      <w:color w:val="161638" w:themeColor="text2"/>
      <w:sz w:val="20"/>
      <w:szCs w:val="20"/>
    </w:rPr>
  </w:style>
  <w:style w:type="paragraph" w:customStyle="1" w:styleId="Note">
    <w:name w:val="Note"/>
    <w:basedOn w:val="Normal"/>
    <w:uiPriority w:val="9"/>
    <w:qFormat/>
    <w:rsid w:val="00C51651"/>
    <w:pPr>
      <w:ind w:left="720" w:hanging="720"/>
    </w:pPr>
    <w:rPr>
      <w:rFonts w:ascii="Aptos" w:hAnsi="Aptos"/>
      <w:i/>
      <w:color w:val="F55900" w:themeColor="accent2"/>
    </w:rPr>
  </w:style>
  <w:style w:type="paragraph" w:customStyle="1" w:styleId="TableBulletList">
    <w:name w:val="Table Bullet List"/>
    <w:basedOn w:val="TableText"/>
    <w:uiPriority w:val="15"/>
    <w:qFormat/>
    <w:rsid w:val="00C51651"/>
    <w:pPr>
      <w:ind w:left="720" w:hanging="360"/>
      <w:contextualSpacing/>
    </w:pPr>
    <w:rPr>
      <w:rFonts w:eastAsia="Calibri" w:cs="Arial"/>
      <w:szCs w:val="20"/>
    </w:rPr>
  </w:style>
  <w:style w:type="paragraph" w:customStyle="1" w:styleId="Requirement">
    <w:name w:val="Requirement"/>
    <w:basedOn w:val="Normal"/>
    <w:uiPriority w:val="16"/>
    <w:rsid w:val="00C22A13"/>
    <w:pPr>
      <w:numPr>
        <w:numId w:val="15"/>
      </w:numPr>
    </w:pPr>
  </w:style>
  <w:style w:type="paragraph" w:customStyle="1" w:styleId="RequirementSubrequirement">
    <w:name w:val="Requirement (Subrequirement)"/>
    <w:basedOn w:val="Requirement"/>
    <w:uiPriority w:val="16"/>
    <w:rsid w:val="00C22A13"/>
    <w:pPr>
      <w:numPr>
        <w:ilvl w:val="1"/>
      </w:numPr>
      <w:tabs>
        <w:tab w:val="left" w:pos="1400"/>
      </w:tabs>
    </w:pPr>
  </w:style>
  <w:style w:type="paragraph" w:customStyle="1" w:styleId="RequirementBullet1">
    <w:name w:val="Requirement Bullet 1"/>
    <w:basedOn w:val="ListParagraph"/>
    <w:uiPriority w:val="16"/>
    <w:rsid w:val="00C22A13"/>
    <w:pPr>
      <w:numPr>
        <w:numId w:val="16"/>
      </w:numPr>
    </w:pPr>
  </w:style>
  <w:style w:type="paragraph" w:styleId="ListParagraph">
    <w:name w:val="List Paragraph"/>
    <w:aliases w:val="bullet list,Medium Grid 1 - Accent 21"/>
    <w:basedOn w:val="Normal"/>
    <w:link w:val="ListParagraphChar"/>
    <w:uiPriority w:val="34"/>
    <w:rsid w:val="00C22A13"/>
    <w:pPr>
      <w:ind w:left="720"/>
      <w:contextualSpacing/>
    </w:pPr>
  </w:style>
  <w:style w:type="paragraph" w:customStyle="1" w:styleId="RequirementBullet2">
    <w:name w:val="Requirement Bullet 2"/>
    <w:basedOn w:val="RequirementBullet1"/>
    <w:uiPriority w:val="16"/>
    <w:rsid w:val="00C22A13"/>
    <w:pPr>
      <w:numPr>
        <w:ilvl w:val="1"/>
        <w:numId w:val="17"/>
      </w:numPr>
    </w:pPr>
  </w:style>
  <w:style w:type="paragraph" w:customStyle="1" w:styleId="RequirementIndent">
    <w:name w:val="Requirement Indent"/>
    <w:basedOn w:val="Normal"/>
    <w:uiPriority w:val="16"/>
    <w:rsid w:val="00C22A13"/>
    <w:pPr>
      <w:ind w:left="907"/>
    </w:pPr>
  </w:style>
  <w:style w:type="paragraph" w:customStyle="1" w:styleId="RequirementNote">
    <w:name w:val="Requirement Note"/>
    <w:basedOn w:val="Note"/>
    <w:uiPriority w:val="16"/>
    <w:rsid w:val="00C22A13"/>
    <w:pPr>
      <w:spacing w:after="360"/>
      <w:ind w:left="1800" w:hanging="893"/>
    </w:pPr>
  </w:style>
  <w:style w:type="paragraph" w:customStyle="1" w:styleId="NoteBullet">
    <w:name w:val="Note Bullet"/>
    <w:basedOn w:val="Note"/>
    <w:uiPriority w:val="9"/>
    <w:qFormat/>
    <w:rsid w:val="00C51651"/>
    <w:pPr>
      <w:ind w:hanging="360"/>
      <w:contextualSpacing/>
    </w:pPr>
  </w:style>
  <w:style w:type="paragraph" w:customStyle="1" w:styleId="CaptionStatusReport">
    <w:name w:val="Caption (Status Report)"/>
    <w:basedOn w:val="Caption"/>
    <w:next w:val="BodyText"/>
    <w:uiPriority w:val="15"/>
    <w:qFormat/>
    <w:rsid w:val="00C51651"/>
    <w:pPr>
      <w:pBdr>
        <w:bottom w:val="single" w:sz="2" w:space="1" w:color="229EBC" w:themeColor="accent1"/>
      </w:pBdr>
      <w:spacing w:before="600"/>
    </w:pPr>
    <w:rPr>
      <w:b/>
      <w:i w:val="0"/>
    </w:rPr>
  </w:style>
  <w:style w:type="paragraph" w:styleId="Caption">
    <w:name w:val="caption"/>
    <w:basedOn w:val="Normal"/>
    <w:next w:val="Normal"/>
    <w:qFormat/>
    <w:rsid w:val="00C51651"/>
    <w:pPr>
      <w:keepNext/>
      <w:spacing w:before="360" w:after="160" w:line="259" w:lineRule="auto"/>
    </w:pPr>
    <w:rPr>
      <w:rFonts w:ascii="Aptos" w:hAnsi="Aptos"/>
      <w:i/>
      <w:color w:val="229EBC"/>
      <w:sz w:val="24"/>
    </w:rPr>
  </w:style>
  <w:style w:type="paragraph" w:customStyle="1" w:styleId="TableTextNoSpacing">
    <w:name w:val="Table Text (No Spacing)"/>
    <w:basedOn w:val="Normal"/>
    <w:uiPriority w:val="15"/>
    <w:qFormat/>
    <w:rsid w:val="00C51651"/>
    <w:pPr>
      <w:spacing w:after="0" w:line="240" w:lineRule="auto"/>
    </w:pPr>
    <w:rPr>
      <w:bCs/>
    </w:rPr>
  </w:style>
  <w:style w:type="paragraph" w:customStyle="1" w:styleId="Subtitle2">
    <w:name w:val="Subtitle 2"/>
    <w:basedOn w:val="BodyText"/>
    <w:uiPriority w:val="11"/>
    <w:semiHidden/>
    <w:unhideWhenUsed/>
    <w:qFormat/>
    <w:rsid w:val="00C51651"/>
    <w:rPr>
      <w:rFonts w:eastAsia="Arial" w:cs="Times New Roman"/>
      <w:color w:val="229EBC" w:themeColor="accent1"/>
      <w:kern w:val="24"/>
      <w:sz w:val="32"/>
      <w:szCs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C51651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1"/>
    <w:rsid w:val="00C51651"/>
    <w:rPr>
      <w:rFonts w:ascii="Aptos" w:hAnsi="Aptos"/>
    </w:rPr>
  </w:style>
  <w:style w:type="paragraph" w:customStyle="1" w:styleId="Subtitle3">
    <w:name w:val="Subtitle 3"/>
    <w:basedOn w:val="Subtitle2"/>
    <w:uiPriority w:val="11"/>
    <w:semiHidden/>
    <w:unhideWhenUsed/>
    <w:qFormat/>
    <w:rsid w:val="00C51651"/>
    <w:rPr>
      <w:sz w:val="24"/>
      <w:szCs w:val="22"/>
    </w:rPr>
  </w:style>
  <w:style w:type="paragraph" w:customStyle="1" w:styleId="Body">
    <w:name w:val="Body"/>
    <w:basedOn w:val="Normal"/>
    <w:next w:val="BodyText"/>
    <w:uiPriority w:val="1"/>
    <w:rsid w:val="00C22A13"/>
    <w:pPr>
      <w:widowControl w:val="0"/>
      <w:autoSpaceDE w:val="0"/>
      <w:autoSpaceDN w:val="0"/>
      <w:spacing w:after="0" w:line="240" w:lineRule="exact"/>
      <w:jc w:val="both"/>
    </w:pPr>
    <w:rPr>
      <w:rFonts w:eastAsia="Arimo" w:cs="Arimo"/>
      <w:color w:val="58595B"/>
      <w:sz w:val="20"/>
      <w:szCs w:val="16"/>
    </w:rPr>
  </w:style>
  <w:style w:type="paragraph" w:customStyle="1" w:styleId="SideBarName">
    <w:name w:val="SideBar Name"/>
    <w:basedOn w:val="Normal"/>
    <w:uiPriority w:val="1"/>
    <w:qFormat/>
    <w:rsid w:val="00C51651"/>
    <w:pPr>
      <w:widowControl w:val="0"/>
      <w:autoSpaceDE w:val="0"/>
      <w:autoSpaceDN w:val="0"/>
      <w:spacing w:after="0" w:line="240" w:lineRule="auto"/>
      <w:jc w:val="right"/>
    </w:pPr>
    <w:rPr>
      <w:rFonts w:ascii="Aptos" w:eastAsia="Arimo" w:hAnsi="Aptos" w:cs="Arimo"/>
      <w:b/>
      <w:color w:val="F55900"/>
      <w:sz w:val="20"/>
    </w:rPr>
  </w:style>
  <w:style w:type="paragraph" w:customStyle="1" w:styleId="SideBarHeading">
    <w:name w:val="SideBar Heading"/>
    <w:basedOn w:val="Normal"/>
    <w:uiPriority w:val="1"/>
    <w:qFormat/>
    <w:rsid w:val="00C51651"/>
    <w:pPr>
      <w:widowControl w:val="0"/>
      <w:autoSpaceDE w:val="0"/>
      <w:autoSpaceDN w:val="0"/>
      <w:spacing w:after="0" w:line="240" w:lineRule="auto"/>
      <w:jc w:val="right"/>
    </w:pPr>
    <w:rPr>
      <w:rFonts w:ascii="Tenorite" w:eastAsia="Arimo" w:hAnsi="Tenorite" w:cs="Arimo"/>
      <w:b/>
      <w:bCs/>
      <w:color w:val="161638"/>
    </w:rPr>
  </w:style>
  <w:style w:type="character" w:customStyle="1" w:styleId="Heading3Char">
    <w:name w:val="Heading 3 Char"/>
    <w:basedOn w:val="DefaultParagraphFont"/>
    <w:link w:val="Heading3"/>
    <w:rsid w:val="00C51651"/>
    <w:rPr>
      <w:rFonts w:ascii="Tenorite" w:eastAsiaTheme="majorEastAsia" w:hAnsi="Tenorite" w:cstheme="majorBidi"/>
      <w:b/>
      <w:color w:val="229EBC"/>
      <w:sz w:val="28"/>
    </w:rPr>
  </w:style>
  <w:style w:type="character" w:customStyle="1" w:styleId="Heading4Char">
    <w:name w:val="Heading 4 Char"/>
    <w:basedOn w:val="DefaultParagraphFont"/>
    <w:link w:val="Heading4"/>
    <w:rsid w:val="00C51651"/>
    <w:rPr>
      <w:rFonts w:ascii="Tenorite" w:eastAsiaTheme="majorEastAsia" w:hAnsi="Tenorite" w:cstheme="majorBidi"/>
      <w:b/>
      <w:i/>
      <w:color w:val="0E0E0E" w:themeColor="text1" w:themeShade="BF"/>
      <w:sz w:val="24"/>
    </w:rPr>
  </w:style>
  <w:style w:type="paragraph" w:styleId="Footer">
    <w:name w:val="footer"/>
    <w:link w:val="FooterChar"/>
    <w:uiPriority w:val="99"/>
    <w:qFormat/>
    <w:rsid w:val="00C51651"/>
    <w:pPr>
      <w:tabs>
        <w:tab w:val="right" w:pos="9360"/>
      </w:tabs>
      <w:spacing w:after="0" w:line="288" w:lineRule="auto"/>
    </w:pPr>
    <w:rPr>
      <w:rFonts w:ascii="Aptos" w:hAnsi="Aptos"/>
      <w:noProof/>
      <w:color w:val="161638" w:themeColor="text2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C51651"/>
    <w:rPr>
      <w:rFonts w:ascii="Aptos" w:hAnsi="Aptos"/>
      <w:noProof/>
      <w:color w:val="161638" w:themeColor="text2"/>
      <w:sz w:val="20"/>
    </w:rPr>
  </w:style>
  <w:style w:type="paragraph" w:styleId="ListBullet">
    <w:name w:val="List Bullet"/>
    <w:basedOn w:val="ListBullet2"/>
    <w:uiPriority w:val="8"/>
    <w:qFormat/>
    <w:rsid w:val="00C51651"/>
    <w:pPr>
      <w:ind w:left="360"/>
    </w:pPr>
  </w:style>
  <w:style w:type="paragraph" w:styleId="ListBullet2">
    <w:name w:val="List Bullet 2"/>
    <w:basedOn w:val="Normal"/>
    <w:uiPriority w:val="8"/>
    <w:qFormat/>
    <w:rsid w:val="00C51651"/>
    <w:pPr>
      <w:tabs>
        <w:tab w:val="num" w:pos="720"/>
      </w:tabs>
      <w:ind w:left="720" w:hanging="360"/>
      <w:contextualSpacing/>
    </w:pPr>
    <w:rPr>
      <w:rFonts w:ascii="Aptos" w:hAnsi="Aptos"/>
    </w:rPr>
  </w:style>
  <w:style w:type="paragraph" w:styleId="Title">
    <w:name w:val="Title"/>
    <w:basedOn w:val="Normal"/>
    <w:next w:val="Subtitle"/>
    <w:link w:val="TitleChar"/>
    <w:uiPriority w:val="10"/>
    <w:unhideWhenUsed/>
    <w:qFormat/>
    <w:rsid w:val="00C51651"/>
    <w:pPr>
      <w:spacing w:after="0" w:line="240" w:lineRule="auto"/>
    </w:pPr>
    <w:rPr>
      <w:rFonts w:ascii="Tenorite" w:eastAsia="Arial" w:hAnsi="Tenorite" w:cs="Times New Roman"/>
      <w:b/>
      <w:bCs/>
      <w:color w:val="229EBC"/>
      <w:kern w:val="24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51651"/>
    <w:rPr>
      <w:rFonts w:ascii="Tenorite" w:eastAsia="Arial" w:hAnsi="Tenorite" w:cs="Times New Roman"/>
      <w:b/>
      <w:bCs/>
      <w:color w:val="229EBC"/>
      <w:kern w:val="24"/>
      <w:sz w:val="96"/>
      <w:szCs w:val="96"/>
    </w:rPr>
  </w:style>
  <w:style w:type="paragraph" w:styleId="Subtitle">
    <w:name w:val="Subtitle"/>
    <w:basedOn w:val="Normal"/>
    <w:next w:val="BodyText"/>
    <w:link w:val="SubtitleChar"/>
    <w:uiPriority w:val="11"/>
    <w:unhideWhenUsed/>
    <w:qFormat/>
    <w:rsid w:val="00C51651"/>
    <w:pPr>
      <w:spacing w:after="240" w:line="264" w:lineRule="auto"/>
    </w:pPr>
    <w:rPr>
      <w:rFonts w:ascii="Tenorite" w:eastAsia="Arial" w:hAnsi="Tenorite" w:cs="Times New Roman"/>
      <w:color w:val="229EBC" w:themeColor="accent1"/>
      <w:kern w:val="24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51651"/>
    <w:rPr>
      <w:rFonts w:ascii="Tenorite" w:eastAsia="Arial" w:hAnsi="Tenorite" w:cs="Times New Roman"/>
      <w:color w:val="229EBC" w:themeColor="accent1"/>
      <w:kern w:val="24"/>
      <w:sz w:val="52"/>
      <w:szCs w:val="52"/>
    </w:rPr>
  </w:style>
  <w:style w:type="paragraph" w:styleId="NoSpacing">
    <w:name w:val="No Spacing"/>
    <w:basedOn w:val="Normal"/>
    <w:link w:val="NoSpacingChar"/>
    <w:uiPriority w:val="1"/>
    <w:rsid w:val="00C22A13"/>
    <w:pPr>
      <w:spacing w:line="312" w:lineRule="auto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C22A13"/>
    <w:rPr>
      <w:rFonts w:ascii="Public Sans" w:hAnsi="Public Sans"/>
    </w:rPr>
  </w:style>
  <w:style w:type="character" w:customStyle="1" w:styleId="ListParagraphChar">
    <w:name w:val="List Paragraph Char"/>
    <w:aliases w:val="bullet list Char,Medium Grid 1 - Accent 21 Char"/>
    <w:link w:val="ListParagraph"/>
    <w:uiPriority w:val="34"/>
    <w:qFormat/>
    <w:locked/>
    <w:rsid w:val="00C22A13"/>
    <w:rPr>
      <w:rFonts w:ascii="Public Sans" w:hAnsi="Public Sans"/>
    </w:rPr>
  </w:style>
  <w:style w:type="paragraph" w:styleId="IntenseQuote">
    <w:name w:val="Intense Quote"/>
    <w:basedOn w:val="Normal"/>
    <w:next w:val="BodyText"/>
    <w:link w:val="IntenseQuoteChar"/>
    <w:uiPriority w:val="30"/>
    <w:qFormat/>
    <w:rsid w:val="00C51651"/>
    <w:pPr>
      <w:pBdr>
        <w:top w:val="single" w:sz="4" w:space="10" w:color="229EBC" w:themeColor="accent1"/>
        <w:bottom w:val="single" w:sz="4" w:space="10" w:color="229EBC" w:themeColor="accent1"/>
      </w:pBdr>
      <w:spacing w:before="360" w:after="360"/>
      <w:ind w:left="864" w:right="864"/>
      <w:jc w:val="center"/>
    </w:pPr>
    <w:rPr>
      <w:rFonts w:ascii="Aptos" w:hAnsi="Aptos"/>
      <w:i/>
      <w:iCs/>
      <w:color w:val="229EB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51"/>
    <w:rPr>
      <w:rFonts w:ascii="Aptos" w:hAnsi="Aptos"/>
      <w:i/>
      <w:iCs/>
      <w:color w:val="229EBC"/>
    </w:rPr>
  </w:style>
  <w:style w:type="character" w:styleId="IntenseReference">
    <w:name w:val="Intense Reference"/>
    <w:basedOn w:val="DefaultParagraphFont"/>
    <w:uiPriority w:val="32"/>
    <w:qFormat/>
    <w:rsid w:val="00C51651"/>
    <w:rPr>
      <w:rFonts w:ascii="Tenorite" w:hAnsi="Tenorite"/>
      <w:b/>
      <w:bCs/>
      <w:smallCaps/>
      <w:color w:val="F55900"/>
      <w:spacing w:val="5"/>
      <w:sz w:val="28"/>
    </w:rPr>
  </w:style>
  <w:style w:type="paragraph" w:styleId="Header">
    <w:name w:val="header"/>
    <w:basedOn w:val="Normal"/>
    <w:link w:val="HeaderChar"/>
    <w:uiPriority w:val="99"/>
    <w:unhideWhenUsed/>
    <w:rsid w:val="00C2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A13"/>
    <w:rPr>
      <w:rFonts w:ascii="Public Sans" w:hAnsi="Public Sans"/>
    </w:rPr>
  </w:style>
  <w:style w:type="character" w:styleId="PlaceholderText">
    <w:name w:val="Placeholder Text"/>
    <w:basedOn w:val="DefaultParagraphFont"/>
    <w:uiPriority w:val="99"/>
    <w:semiHidden/>
    <w:rsid w:val="00C22A13"/>
    <w:rPr>
      <w:color w:val="808080"/>
    </w:rPr>
  </w:style>
  <w:style w:type="table" w:customStyle="1" w:styleId="ResourceDataTable-Bold">
    <w:name w:val="Resource Data Table - Bold"/>
    <w:basedOn w:val="TableNormal"/>
    <w:uiPriority w:val="99"/>
    <w:rsid w:val="00B2257F"/>
    <w:pPr>
      <w:spacing w:before="80" w:after="80" w:line="288" w:lineRule="auto"/>
    </w:pPr>
    <w:rPr>
      <w:rFonts w:ascii="Aptos" w:hAnsi="Aptos"/>
    </w:rPr>
    <w:tblPr>
      <w:tblStyleRowBandSize w:val="1"/>
      <w:tblStyleColBandSize w:val="1"/>
      <w:tblBorders>
        <w:top w:val="single" w:sz="4" w:space="0" w:color="FCFBF7" w:themeColor="background2"/>
        <w:bottom w:val="single" w:sz="4" w:space="0" w:color="FCFBF7" w:themeColor="background2"/>
        <w:insideH w:val="single" w:sz="4" w:space="0" w:color="FCFBF7" w:themeColor="background2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="120" w:beforeAutospacing="0" w:afterLines="0" w:after="60" w:afterAutospacing="0" w:line="288" w:lineRule="auto"/>
        <w:jc w:val="left"/>
      </w:pPr>
      <w:rPr>
        <w:rFonts w:ascii="Tenorite" w:hAnsi="Tenorite"/>
        <w:b/>
        <w:caps w:val="0"/>
        <w:smallCaps w:val="0"/>
        <w:color w:val="FFFFFF" w:themeColor="background1"/>
        <w:spacing w:val="20"/>
        <w:sz w:val="22"/>
      </w:rPr>
      <w:tblPr/>
      <w:tcPr>
        <w:shd w:val="clear" w:color="auto" w:fill="161638" w:themeFill="text2"/>
      </w:tcPr>
    </w:tblStylePr>
    <w:tblStylePr w:type="lastRow">
      <w:pPr>
        <w:jc w:val="left"/>
      </w:pPr>
      <w:rPr>
        <w:rFonts w:ascii="Tenorite" w:hAnsi="Tenorite"/>
        <w:b/>
        <w:caps w:val="0"/>
        <w:smallCaps w:val="0"/>
        <w:color w:val="141414" w:themeColor="text1"/>
        <w:spacing w:val="0"/>
        <w:sz w:val="22"/>
      </w:rPr>
      <w:tblPr/>
      <w:tcPr>
        <w:tcBorders>
          <w:top w:val="double" w:sz="4" w:space="0" w:color="229EBC" w:themeColor="accent1"/>
          <w:left w:val="nil"/>
          <w:bottom w:val="double" w:sz="4" w:space="0" w:color="229EBC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jc w:val="left"/>
      </w:pPr>
      <w:rPr>
        <w:rFonts w:ascii="Tenorite" w:hAnsi="Tenorite"/>
        <w:b/>
        <w:color w:val="FFFFFF" w:themeColor="background1"/>
        <w:sz w:val="22"/>
      </w:rPr>
      <w:tblPr/>
      <w:tcPr>
        <w:shd w:val="clear" w:color="auto" w:fill="229EBC" w:themeFill="accent1"/>
      </w:tcPr>
    </w:tblStylePr>
    <w:tblStylePr w:type="lastCol">
      <w:pPr>
        <w:jc w:val="right"/>
      </w:pPr>
      <w:rPr>
        <w:rFonts w:ascii="Aptos" w:hAnsi="Aptos"/>
        <w:sz w:val="22"/>
      </w:rPr>
      <w:tblPr/>
      <w:tcPr>
        <w:shd w:val="clear" w:color="auto" w:fill="C6FFFD" w:themeFill="accent5" w:themeFillTint="33"/>
      </w:tcPr>
    </w:tblStylePr>
    <w:tblStylePr w:type="band1Vert">
      <w:rPr>
        <w:rFonts w:ascii="Aptos" w:hAnsi="Aptos"/>
        <w:sz w:val="22"/>
      </w:rPr>
      <w:tblPr/>
      <w:tcPr>
        <w:tcBorders>
          <w:top w:val="single" w:sz="4" w:space="0" w:color="FCFBF7" w:themeColor="background2"/>
          <w:left w:val="single" w:sz="4" w:space="0" w:color="FCFBF7" w:themeColor="background2"/>
          <w:bottom w:val="single" w:sz="4" w:space="0" w:color="FCFBF7" w:themeColor="background2"/>
          <w:right w:val="single" w:sz="4" w:space="0" w:color="FCFBF7" w:themeColor="background2"/>
          <w:insideH w:val="single" w:sz="4" w:space="0" w:color="FCFBF7" w:themeColor="background2"/>
          <w:insideV w:val="single" w:sz="4" w:space="0" w:color="FCFBF7" w:themeColor="background2"/>
        </w:tcBorders>
        <w:shd w:val="clear" w:color="auto" w:fill="auto"/>
      </w:tcPr>
    </w:tblStylePr>
    <w:tblStylePr w:type="band2Vert">
      <w:rPr>
        <w:rFonts w:ascii="Aptos" w:hAnsi="Aptos"/>
        <w:sz w:val="22"/>
      </w:rPr>
      <w:tblPr/>
      <w:tcPr>
        <w:tcBorders>
          <w:top w:val="single" w:sz="4" w:space="0" w:color="FCFBF7" w:themeColor="background2"/>
          <w:left w:val="single" w:sz="4" w:space="0" w:color="FCFBF7" w:themeColor="background2"/>
          <w:bottom w:val="single" w:sz="4" w:space="0" w:color="FCFBF7" w:themeColor="background2"/>
          <w:right w:val="single" w:sz="4" w:space="0" w:color="FCFBF7" w:themeColor="background2"/>
          <w:insideH w:val="single" w:sz="4" w:space="0" w:color="FCFBF7" w:themeColor="background2"/>
          <w:insideV w:val="single" w:sz="4" w:space="0" w:color="FCFBF7" w:themeColor="background2"/>
        </w:tcBorders>
        <w:shd w:val="clear" w:color="auto" w:fill="auto"/>
      </w:tcPr>
    </w:tblStylePr>
    <w:tblStylePr w:type="band1Horz">
      <w:rPr>
        <w:rFonts w:ascii="Aptos" w:hAnsi="Aptos"/>
        <w:sz w:val="22"/>
      </w:rPr>
    </w:tblStylePr>
    <w:tblStylePr w:type="band2Horz">
      <w:rPr>
        <w:rFonts w:ascii="Aptos" w:hAnsi="Aptos"/>
        <w:sz w:val="22"/>
      </w:rPr>
      <w:tblPr/>
      <w:tcPr>
        <w:shd w:val="clear" w:color="auto" w:fill="CEEEF6" w:themeFill="accent1" w:themeFillTint="33"/>
      </w:tcPr>
    </w:tblStylePr>
    <w:tblStylePr w:type="neCell">
      <w:pPr>
        <w:jc w:val="right"/>
      </w:pPr>
      <w:tblPr/>
      <w:tcPr>
        <w:vAlign w:val="center"/>
      </w:tcPr>
    </w:tblStylePr>
    <w:tblStylePr w:type="seCell">
      <w:pPr>
        <w:jc w:val="right"/>
      </w:pPr>
      <w:rPr>
        <w:rFonts w:ascii="Aptos" w:hAnsi="Aptos"/>
        <w:sz w:val="22"/>
      </w:rPr>
    </w:tblStylePr>
  </w:style>
  <w:style w:type="paragraph" w:customStyle="1" w:styleId="LetterheadSectionsTitles">
    <w:name w:val="Letterhead Sections Titles"/>
    <w:basedOn w:val="BodyText"/>
    <w:link w:val="LetterheadSectionsTitlesChar"/>
    <w:uiPriority w:val="1"/>
    <w:qFormat/>
    <w:rsid w:val="00C51651"/>
    <w:pPr>
      <w:spacing w:after="200" w:line="276" w:lineRule="auto"/>
      <w:jc w:val="right"/>
    </w:pPr>
    <w:rPr>
      <w:rFonts w:ascii="Tenorite" w:hAnsi="Tenorite"/>
      <w:b/>
      <w:bCs/>
      <w:color w:val="161638" w:themeColor="text2"/>
      <w:szCs w:val="20"/>
    </w:rPr>
  </w:style>
  <w:style w:type="character" w:customStyle="1" w:styleId="LetterheadSectionsTitlesChar">
    <w:name w:val="Letterhead Sections Titles Char"/>
    <w:basedOn w:val="BodyTextChar"/>
    <w:link w:val="LetterheadSectionsTitles"/>
    <w:uiPriority w:val="1"/>
    <w:rsid w:val="00C51651"/>
    <w:rPr>
      <w:rFonts w:ascii="Tenorite" w:hAnsi="Tenorite"/>
      <w:b/>
      <w:bCs/>
      <w:color w:val="161638" w:themeColor="text2"/>
      <w:szCs w:val="20"/>
    </w:rPr>
  </w:style>
  <w:style w:type="paragraph" w:customStyle="1" w:styleId="LetterheadName">
    <w:name w:val="Letterhead Name"/>
    <w:basedOn w:val="BodyText"/>
    <w:link w:val="LetterheadNameChar"/>
    <w:uiPriority w:val="1"/>
    <w:qFormat/>
    <w:rsid w:val="00C51651"/>
    <w:pPr>
      <w:spacing w:after="0"/>
      <w:jc w:val="right"/>
    </w:pPr>
    <w:rPr>
      <w:b/>
      <w:color w:val="F55900" w:themeColor="accent2"/>
      <w:sz w:val="20"/>
      <w:szCs w:val="20"/>
    </w:rPr>
  </w:style>
  <w:style w:type="character" w:customStyle="1" w:styleId="LetterheadNameChar">
    <w:name w:val="Letterhead Name Char"/>
    <w:basedOn w:val="LetterheadSectionsTitlesChar"/>
    <w:link w:val="LetterheadName"/>
    <w:uiPriority w:val="1"/>
    <w:rsid w:val="00C51651"/>
    <w:rPr>
      <w:rFonts w:ascii="Aptos" w:hAnsi="Aptos"/>
      <w:b/>
      <w:bCs w:val="0"/>
      <w:color w:val="F55900" w:themeColor="accent2"/>
      <w:sz w:val="20"/>
      <w:szCs w:val="20"/>
    </w:rPr>
  </w:style>
  <w:style w:type="paragraph" w:customStyle="1" w:styleId="Letterhead-BodyText">
    <w:name w:val="Letterhead - Body Text"/>
    <w:basedOn w:val="BodyText"/>
    <w:link w:val="Letterhead-BodyTextChar"/>
    <w:uiPriority w:val="1"/>
    <w:qFormat/>
    <w:rsid w:val="00C51651"/>
    <w:pPr>
      <w:spacing w:after="200"/>
      <w:jc w:val="right"/>
    </w:pPr>
    <w:rPr>
      <w:bCs/>
      <w:color w:val="161638" w:themeColor="text2"/>
      <w:sz w:val="20"/>
      <w:szCs w:val="20"/>
    </w:rPr>
  </w:style>
  <w:style w:type="character" w:customStyle="1" w:styleId="Letterhead-BodyTextChar">
    <w:name w:val="Letterhead - Body Text Char"/>
    <w:basedOn w:val="LetterheadNameChar"/>
    <w:link w:val="Letterhead-BodyText"/>
    <w:uiPriority w:val="1"/>
    <w:rsid w:val="00C51651"/>
    <w:rPr>
      <w:rFonts w:ascii="Aptos" w:hAnsi="Aptos"/>
      <w:b w:val="0"/>
      <w:bCs/>
      <w:color w:val="161638" w:themeColor="text2"/>
      <w:sz w:val="20"/>
      <w:szCs w:val="20"/>
    </w:rPr>
  </w:style>
  <w:style w:type="paragraph" w:customStyle="1" w:styleId="SidebarContent">
    <w:name w:val="Sidebar Content"/>
    <w:basedOn w:val="SideBarName"/>
    <w:uiPriority w:val="1"/>
    <w:qFormat/>
    <w:rsid w:val="00C51651"/>
    <w:pPr>
      <w:spacing w:before="120" w:line="276" w:lineRule="auto"/>
    </w:pPr>
    <w:rPr>
      <w:rFonts w:eastAsia="Arial" w:cs="Times New Roman"/>
      <w:b w:val="0"/>
      <w:color w:val="161638"/>
      <w:szCs w:val="16"/>
    </w:rPr>
  </w:style>
  <w:style w:type="table" w:styleId="TableGrid">
    <w:name w:val="Table Grid"/>
    <w:basedOn w:val="TableNormal"/>
    <w:uiPriority w:val="39"/>
    <w:rsid w:val="00CF4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BodyText"/>
    <w:uiPriority w:val="39"/>
    <w:unhideWhenUsed/>
    <w:qFormat/>
    <w:rsid w:val="00C51651"/>
    <w:pPr>
      <w:spacing w:before="240" w:after="0" w:line="259" w:lineRule="auto"/>
      <w:outlineLvl w:val="9"/>
    </w:pPr>
    <w:rPr>
      <w:rFonts w:ascii="Aptos" w:hAnsi="Aptos"/>
      <w:b w:val="0"/>
      <w:color w:val="19758C" w:themeColor="accent1" w:themeShade="BF"/>
      <w:sz w:val="36"/>
      <w:szCs w:val="32"/>
    </w:rPr>
  </w:style>
  <w:style w:type="paragraph" w:styleId="TOC1">
    <w:name w:val="toc 1"/>
    <w:basedOn w:val="Heading4"/>
    <w:next w:val="BodyText"/>
    <w:autoRedefine/>
    <w:uiPriority w:val="39"/>
    <w:unhideWhenUsed/>
    <w:rsid w:val="00AB7409"/>
    <w:pPr>
      <w:spacing w:before="240"/>
    </w:pPr>
    <w:rPr>
      <w:b w:val="0"/>
      <w:bCs/>
      <w:i w:val="0"/>
      <w:sz w:val="22"/>
      <w:szCs w:val="20"/>
    </w:rPr>
  </w:style>
  <w:style w:type="paragraph" w:styleId="TOC2">
    <w:name w:val="toc 2"/>
    <w:basedOn w:val="Heading4"/>
    <w:next w:val="BodyText"/>
    <w:autoRedefine/>
    <w:uiPriority w:val="39"/>
    <w:unhideWhenUsed/>
    <w:rsid w:val="00860B09"/>
    <w:pPr>
      <w:spacing w:before="120" w:after="0"/>
      <w:ind w:left="220"/>
    </w:pPr>
    <w:rPr>
      <w:b w:val="0"/>
      <w:i w:val="0"/>
      <w:iCs/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53DB3"/>
    <w:pPr>
      <w:tabs>
        <w:tab w:val="right" w:leader="dot" w:pos="9350"/>
      </w:tabs>
      <w:spacing w:after="100"/>
      <w:ind w:left="440"/>
    </w:pPr>
    <w:rPr>
      <w:rFonts w:ascii="Aptos" w:hAnsi="Aptos"/>
      <w:noProof/>
    </w:rPr>
  </w:style>
  <w:style w:type="character" w:styleId="Hyperlink">
    <w:name w:val="Hyperlink"/>
    <w:basedOn w:val="DefaultParagraphFont"/>
    <w:uiPriority w:val="99"/>
    <w:unhideWhenUsed/>
    <w:rsid w:val="00FD483B"/>
    <w:rPr>
      <w:color w:val="229EB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53DB3"/>
    <w:pPr>
      <w:spacing w:after="100"/>
      <w:ind w:left="660"/>
    </w:pPr>
  </w:style>
  <w:style w:type="paragraph" w:customStyle="1" w:styleId="TOCHeading1">
    <w:name w:val="TOC Heading 1"/>
    <w:basedOn w:val="Heading2"/>
    <w:link w:val="TOCHeading1Char"/>
    <w:uiPriority w:val="1"/>
    <w:qFormat/>
    <w:rsid w:val="00C51651"/>
  </w:style>
  <w:style w:type="character" w:customStyle="1" w:styleId="TOCHeading1Char">
    <w:name w:val="TOC Heading 1 Char"/>
    <w:basedOn w:val="Heading2Char"/>
    <w:link w:val="TOCHeading1"/>
    <w:uiPriority w:val="1"/>
    <w:rsid w:val="00C51651"/>
    <w:rPr>
      <w:rFonts w:ascii="Tenorite" w:eastAsiaTheme="majorEastAsia" w:hAnsi="Tenorite" w:cstheme="majorBidi"/>
      <w:b/>
      <w:color w:val="161638"/>
      <w:sz w:val="36"/>
      <w:szCs w:val="26"/>
    </w:rPr>
  </w:style>
  <w:style w:type="table" w:customStyle="1" w:styleId="ResourceDataTable-Simple">
    <w:name w:val="Resource Data Table - Simple"/>
    <w:basedOn w:val="TableNormal"/>
    <w:uiPriority w:val="99"/>
    <w:rsid w:val="00C80A5F"/>
    <w:pPr>
      <w:spacing w:before="120" w:after="120" w:line="288" w:lineRule="auto"/>
    </w:pPr>
    <w:rPr>
      <w:rFonts w:ascii="Aptos" w:hAnsi="Aptos"/>
    </w:rPr>
    <w:tblPr>
      <w:tblStyleRowBandSize w:val="1"/>
      <w:tblStyleColBandSize w:val="1"/>
    </w:tblPr>
    <w:tcPr>
      <w:shd w:val="clear" w:color="auto" w:fill="auto"/>
    </w:tcPr>
    <w:tblStylePr w:type="firstRow">
      <w:pPr>
        <w:jc w:val="left"/>
      </w:pPr>
      <w:rPr>
        <w:rFonts w:ascii="Tenorite" w:hAnsi="Tenorite"/>
        <w:b/>
        <w:color w:val="FFFFFF" w:themeColor="background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61638" w:themeFill="text2"/>
      </w:tcPr>
    </w:tblStylePr>
    <w:tblStylePr w:type="lastRow">
      <w:pPr>
        <w:jc w:val="left"/>
      </w:pPr>
      <w:rPr>
        <w:rFonts w:ascii="Aptos" w:hAnsi="Aptos"/>
        <w:b/>
        <w:color w:val="161638" w:themeColor="text2"/>
        <w:sz w:val="22"/>
      </w:rPr>
      <w:tblPr/>
      <w:tcPr>
        <w:tcBorders>
          <w:bottom w:val="double" w:sz="4" w:space="0" w:color="9DDDED" w:themeColor="accent1" w:themeTint="66"/>
        </w:tcBorders>
        <w:shd w:val="clear" w:color="auto" w:fill="CEEEF6" w:themeFill="accent1" w:themeFillTint="33"/>
      </w:tcPr>
    </w:tblStylePr>
    <w:tblStylePr w:type="firstCol">
      <w:rPr>
        <w:rFonts w:ascii="Tenorite" w:hAnsi="Tenorite"/>
        <w:b/>
        <w:color w:val="161638" w:themeColor="text2"/>
        <w:sz w:val="22"/>
      </w:rPr>
      <w:tblPr/>
      <w:tcPr>
        <w:tcBorders>
          <w:bottom w:val="single" w:sz="4" w:space="0" w:color="9DDDED" w:themeColor="accent1" w:themeTint="66"/>
        </w:tcBorders>
        <w:shd w:val="clear" w:color="auto" w:fill="CEEEF6" w:themeFill="accent1" w:themeFillTint="33"/>
      </w:tcPr>
    </w:tblStylePr>
    <w:tblStylePr w:type="band1Vert">
      <w:tblPr/>
      <w:tcPr>
        <w:tcBorders>
          <w:bottom w:val="single" w:sz="4" w:space="0" w:color="9DDDED" w:themeColor="accent1" w:themeTint="66"/>
        </w:tcBorders>
        <w:shd w:val="clear" w:color="auto" w:fill="auto"/>
      </w:tcPr>
    </w:tblStylePr>
    <w:tblStylePr w:type="band1Horz">
      <w:rPr>
        <w:rFonts w:ascii="Aptos" w:hAnsi="Aptos"/>
        <w:color w:val="161638" w:themeColor="text2"/>
        <w:sz w:val="22"/>
      </w:rPr>
      <w:tblPr/>
      <w:tcPr>
        <w:tcBorders>
          <w:bottom w:val="single" w:sz="4" w:space="0" w:color="9DDDED" w:themeColor="accent1" w:themeTint="66"/>
        </w:tcBorders>
        <w:shd w:val="clear" w:color="auto" w:fill="FFFFFF" w:themeFill="background1"/>
      </w:tcPr>
    </w:tblStylePr>
    <w:tblStylePr w:type="band2Horz">
      <w:rPr>
        <w:rFonts w:ascii="Aptos" w:hAnsi="Aptos"/>
      </w:rPr>
      <w:tblPr/>
      <w:tcPr>
        <w:tcBorders>
          <w:top w:val="nil"/>
          <w:left w:val="nil"/>
          <w:bottom w:val="single" w:sz="4" w:space="0" w:color="9DDDED" w:themeColor="accent1" w:themeTint="66"/>
          <w:right w:val="nil"/>
          <w:insideH w:val="nil"/>
          <w:insideV w:val="nil"/>
        </w:tcBorders>
        <w:shd w:val="clear" w:color="auto" w:fill="auto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612F3"/>
    <w:rPr>
      <w:color w:val="605E5C"/>
      <w:shd w:val="clear" w:color="auto" w:fill="E1DFDD"/>
    </w:rPr>
  </w:style>
  <w:style w:type="table" w:styleId="GridTable1Light-Accent4">
    <w:name w:val="Grid Table 1 Light Accent 4"/>
    <w:basedOn w:val="TableNormal"/>
    <w:uiPriority w:val="46"/>
    <w:rsid w:val="005B56A8"/>
    <w:pPr>
      <w:spacing w:after="0" w:line="240" w:lineRule="auto"/>
    </w:pPr>
    <w:tblPr>
      <w:tblStyleRowBandSize w:val="1"/>
      <w:tblStyleColBandSize w:val="1"/>
      <w:tblBorders>
        <w:top w:val="single" w:sz="4" w:space="0" w:color="F39BF5" w:themeColor="accent4" w:themeTint="66"/>
        <w:left w:val="single" w:sz="4" w:space="0" w:color="F39BF5" w:themeColor="accent4" w:themeTint="66"/>
        <w:bottom w:val="single" w:sz="4" w:space="0" w:color="F39BF5" w:themeColor="accent4" w:themeTint="66"/>
        <w:right w:val="single" w:sz="4" w:space="0" w:color="F39BF5" w:themeColor="accent4" w:themeTint="66"/>
        <w:insideH w:val="single" w:sz="4" w:space="0" w:color="F39BF5" w:themeColor="accent4" w:themeTint="66"/>
        <w:insideV w:val="single" w:sz="4" w:space="0" w:color="F39B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E69F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69F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idebar">
    <w:name w:val="Sidebar"/>
    <w:basedOn w:val="Normal"/>
    <w:uiPriority w:val="1"/>
    <w:qFormat/>
    <w:rsid w:val="00C51651"/>
    <w:pPr>
      <w:spacing w:before="120" w:line="276" w:lineRule="auto"/>
    </w:pPr>
    <w:rPr>
      <w:rFonts w:ascii="Public Sans Light" w:eastAsia="Arial" w:hAnsi="Public Sans Light" w:cs="Times New Roman"/>
      <w:color w:val="161638"/>
      <w:sz w:val="16"/>
      <w:szCs w:val="16"/>
    </w:rPr>
  </w:style>
  <w:style w:type="paragraph" w:customStyle="1" w:styleId="CoverPageTitle-Light">
    <w:name w:val="Cover Page Title - Light"/>
    <w:basedOn w:val="Title"/>
    <w:link w:val="CoverPageTitle-LightChar"/>
    <w:uiPriority w:val="1"/>
    <w:qFormat/>
    <w:rsid w:val="00C51651"/>
    <w:rPr>
      <w:rFonts w:ascii="Public Sans" w:hAnsi="Public Sans"/>
      <w:caps/>
      <w:color w:val="FCFBF7" w:themeColor="background2"/>
      <w:spacing w:val="-10"/>
    </w:rPr>
  </w:style>
  <w:style w:type="character" w:customStyle="1" w:styleId="CoverPageTitle-LightChar">
    <w:name w:val="Cover Page Title - Light Char"/>
    <w:basedOn w:val="TitleChar"/>
    <w:link w:val="CoverPageTitle-Light"/>
    <w:uiPriority w:val="1"/>
    <w:rsid w:val="00C51651"/>
    <w:rPr>
      <w:rFonts w:ascii="Public Sans" w:eastAsia="Arial" w:hAnsi="Public Sans" w:cs="Times New Roman"/>
      <w:b/>
      <w:bCs/>
      <w:caps/>
      <w:color w:val="FCFBF7" w:themeColor="background2"/>
      <w:spacing w:val="-10"/>
      <w:kern w:val="24"/>
      <w:sz w:val="96"/>
      <w:szCs w:val="96"/>
    </w:rPr>
  </w:style>
  <w:style w:type="paragraph" w:customStyle="1" w:styleId="CoverPageClient">
    <w:name w:val="Cover Page Client"/>
    <w:basedOn w:val="Heading2"/>
    <w:link w:val="CoverPageClientChar"/>
    <w:uiPriority w:val="1"/>
    <w:qFormat/>
    <w:rsid w:val="00C51651"/>
    <w:pPr>
      <w:spacing w:before="0"/>
    </w:pPr>
    <w:rPr>
      <w:rFonts w:ascii="Aptos" w:hAnsi="Aptos"/>
      <w:bCs/>
      <w:color w:val="FCFBF7" w:themeColor="background2"/>
      <w:sz w:val="48"/>
      <w:szCs w:val="36"/>
    </w:rPr>
  </w:style>
  <w:style w:type="character" w:customStyle="1" w:styleId="CoverPageClientChar">
    <w:name w:val="Cover Page Client Char"/>
    <w:basedOn w:val="Heading2Char"/>
    <w:link w:val="CoverPageClient"/>
    <w:uiPriority w:val="1"/>
    <w:rsid w:val="00C51651"/>
    <w:rPr>
      <w:rFonts w:ascii="Aptos" w:eastAsiaTheme="majorEastAsia" w:hAnsi="Aptos" w:cstheme="majorBidi"/>
      <w:b/>
      <w:bCs/>
      <w:color w:val="FCFBF7" w:themeColor="background2"/>
      <w:sz w:val="48"/>
      <w:szCs w:val="36"/>
    </w:rPr>
  </w:style>
  <w:style w:type="paragraph" w:customStyle="1" w:styleId="CoverPageTitle-Dark">
    <w:name w:val="Cover Page Title - Dark"/>
    <w:basedOn w:val="Normal"/>
    <w:link w:val="CoverPageTitle-DarkChar"/>
    <w:uiPriority w:val="1"/>
    <w:qFormat/>
    <w:rsid w:val="00C51651"/>
    <w:pPr>
      <w:spacing w:after="0" w:line="240" w:lineRule="auto"/>
    </w:pPr>
    <w:rPr>
      <w:rFonts w:ascii="Tenorite" w:eastAsia="Arial" w:hAnsi="Tenorite" w:cs="Times New Roman"/>
      <w:b/>
      <w:bCs/>
      <w:caps/>
      <w:color w:val="161638"/>
      <w:kern w:val="24"/>
      <w:sz w:val="96"/>
      <w:szCs w:val="96"/>
    </w:rPr>
  </w:style>
  <w:style w:type="character" w:customStyle="1" w:styleId="CoverPageTitle-DarkChar">
    <w:name w:val="Cover Page Title - Dark Char"/>
    <w:basedOn w:val="DefaultParagraphFont"/>
    <w:link w:val="CoverPageTitle-Dark"/>
    <w:uiPriority w:val="1"/>
    <w:rsid w:val="00C51651"/>
    <w:rPr>
      <w:rFonts w:ascii="Tenorite" w:eastAsia="Arial" w:hAnsi="Tenorite" w:cs="Times New Roman"/>
      <w:b/>
      <w:bCs/>
      <w:caps/>
      <w:color w:val="161638"/>
      <w:kern w:val="24"/>
      <w:sz w:val="96"/>
      <w:szCs w:val="96"/>
    </w:rPr>
  </w:style>
  <w:style w:type="paragraph" w:customStyle="1" w:styleId="CoverPage-ClientDark">
    <w:name w:val="Cover Page - Client Dark"/>
    <w:basedOn w:val="Normal"/>
    <w:link w:val="CoverPage-ClientDarkChar"/>
    <w:uiPriority w:val="1"/>
    <w:qFormat/>
    <w:rsid w:val="00C51651"/>
    <w:pPr>
      <w:keepNext/>
      <w:keepLines/>
      <w:spacing w:after="60"/>
      <w:outlineLvl w:val="1"/>
    </w:pPr>
    <w:rPr>
      <w:rFonts w:ascii="Aptos" w:eastAsia="Times New Roman" w:hAnsi="Aptos" w:cs="Times New Roman"/>
      <w:bCs/>
      <w:color w:val="161638"/>
      <w:sz w:val="48"/>
      <w:szCs w:val="36"/>
    </w:rPr>
  </w:style>
  <w:style w:type="character" w:customStyle="1" w:styleId="CoverPage-ClientDarkChar">
    <w:name w:val="Cover Page - Client Dark Char"/>
    <w:basedOn w:val="DefaultParagraphFont"/>
    <w:link w:val="CoverPage-ClientDark"/>
    <w:uiPriority w:val="1"/>
    <w:rsid w:val="00C51651"/>
    <w:rPr>
      <w:rFonts w:ascii="Aptos" w:eastAsia="Times New Roman" w:hAnsi="Aptos" w:cs="Times New Roman"/>
      <w:bCs/>
      <w:color w:val="161638"/>
      <w:sz w:val="48"/>
      <w:szCs w:val="36"/>
    </w:rPr>
  </w:style>
  <w:style w:type="paragraph" w:customStyle="1" w:styleId="SectionHeading">
    <w:name w:val="Section Heading"/>
    <w:basedOn w:val="Heading1"/>
    <w:link w:val="SectionHeadingChar"/>
    <w:uiPriority w:val="1"/>
    <w:qFormat/>
    <w:rsid w:val="00C51651"/>
    <w:pPr>
      <w:spacing w:before="0"/>
      <w:jc w:val="right"/>
    </w:pPr>
    <w:rPr>
      <w:noProof/>
      <w:color w:val="FCFBF7" w:themeColor="background2"/>
      <w:sz w:val="96"/>
      <w:szCs w:val="96"/>
    </w:rPr>
  </w:style>
  <w:style w:type="character" w:customStyle="1" w:styleId="SectionHeadingChar">
    <w:name w:val="Section Heading Char"/>
    <w:basedOn w:val="Heading1Char"/>
    <w:link w:val="SectionHeading"/>
    <w:uiPriority w:val="1"/>
    <w:rsid w:val="00C51651"/>
    <w:rPr>
      <w:rFonts w:ascii="Tenorite" w:eastAsiaTheme="majorEastAsia" w:hAnsi="Tenorite" w:cstheme="majorBidi"/>
      <w:b/>
      <w:noProof/>
      <w:color w:val="FCFBF7" w:themeColor="background2"/>
      <w:sz w:val="96"/>
      <w:szCs w:val="96"/>
    </w:rPr>
  </w:style>
  <w:style w:type="paragraph" w:customStyle="1" w:styleId="ResumeName">
    <w:name w:val="Resume Name"/>
    <w:basedOn w:val="Heading1"/>
    <w:next w:val="ResumeHeading2"/>
    <w:unhideWhenUsed/>
    <w:qFormat/>
    <w:rsid w:val="00C51651"/>
    <w:pPr>
      <w:spacing w:before="0" w:after="0"/>
    </w:pPr>
    <w:rPr>
      <w:rFonts w:eastAsia="Times New Roman"/>
      <w:position w:val="6"/>
      <w:sz w:val="56"/>
    </w:rPr>
  </w:style>
  <w:style w:type="paragraph" w:customStyle="1" w:styleId="ResumeTitleRole">
    <w:name w:val="Resume Title/Role"/>
    <w:next w:val="ResumeBodyTextExperience"/>
    <w:unhideWhenUsed/>
    <w:qFormat/>
    <w:rsid w:val="00C51651"/>
    <w:pPr>
      <w:spacing w:after="0" w:line="288" w:lineRule="auto"/>
      <w:outlineLvl w:val="2"/>
    </w:pPr>
    <w:rPr>
      <w:rFonts w:ascii="Tenorite" w:eastAsia="Times New Roman" w:hAnsi="Tenorite" w:cstheme="majorBidi"/>
      <w:color w:val="161638"/>
      <w:sz w:val="40"/>
      <w:szCs w:val="26"/>
    </w:rPr>
  </w:style>
  <w:style w:type="paragraph" w:styleId="NormalWeb">
    <w:name w:val="Normal (Web)"/>
    <w:basedOn w:val="Normal"/>
    <w:uiPriority w:val="99"/>
    <w:semiHidden/>
    <w:unhideWhenUsed/>
    <w:rsid w:val="00C853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3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1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925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8" w:color="CCCCCC"/>
                                <w:left w:val="none" w:sz="0" w:space="0" w:color="auto"/>
                                <w:bottom w:val="single" w:sz="6" w:space="8" w:color="CCCCCC"/>
                                <w:right w:val="none" w:sz="0" w:space="0" w:color="auto"/>
                              </w:divBdr>
                            </w:div>
                            <w:div w:id="195693751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75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20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3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1945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8" w:color="CCCCCC"/>
                                <w:left w:val="none" w:sz="0" w:space="0" w:color="auto"/>
                                <w:bottom w:val="single" w:sz="6" w:space="8" w:color="CCCCCC"/>
                                <w:right w:val="none" w:sz="0" w:space="0" w:color="auto"/>
                              </w:divBdr>
                            </w:div>
                            <w:div w:id="120830290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3153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esourcedatainc669.sharepoint.com/sites/BusinessDevelopment/Templates/Resume_Standard.dotx" TargetMode="External"/></Relationships>
</file>

<file path=word/theme/theme1.xml><?xml version="1.0" encoding="utf-8"?>
<a:theme xmlns:a="http://schemas.openxmlformats.org/drawingml/2006/main" name="Office Theme">
  <a:themeElements>
    <a:clrScheme name="Resource Data Brand">
      <a:dk1>
        <a:srgbClr val="141414"/>
      </a:dk1>
      <a:lt1>
        <a:srgbClr val="FFFFFF"/>
      </a:lt1>
      <a:dk2>
        <a:srgbClr val="161638"/>
      </a:dk2>
      <a:lt2>
        <a:srgbClr val="FCFBF7"/>
      </a:lt2>
      <a:accent1>
        <a:srgbClr val="229EBC"/>
      </a:accent1>
      <a:accent2>
        <a:srgbClr val="F55900"/>
      </a:accent2>
      <a:accent3>
        <a:srgbClr val="F6E550"/>
      </a:accent3>
      <a:accent4>
        <a:srgbClr val="D614DA"/>
      </a:accent4>
      <a:accent5>
        <a:srgbClr val="00E2DC"/>
      </a:accent5>
      <a:accent6>
        <a:srgbClr val="7914C8"/>
      </a:accent6>
      <a:hlink>
        <a:srgbClr val="229EBC"/>
      </a:hlink>
      <a:folHlink>
        <a:srgbClr val="161638"/>
      </a:folHlink>
    </a:clrScheme>
    <a:fontScheme name="Resource Data - MS Word">
      <a:majorFont>
        <a:latin typeface="Tenorit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6A825449B17F44B6A50AC603C6A048" ma:contentTypeVersion="4" ma:contentTypeDescription="Create a new document." ma:contentTypeScope="" ma:versionID="289024bb62f8452531967efe485b09de">
  <xsd:schema xmlns:xsd="http://www.w3.org/2001/XMLSchema" xmlns:xs="http://www.w3.org/2001/XMLSchema" xmlns:p="http://schemas.microsoft.com/office/2006/metadata/properties" xmlns:ns2="a710416a-01f3-49f2-b077-965f77848c5b" targetNamespace="http://schemas.microsoft.com/office/2006/metadata/properties" ma:root="true" ma:fieldsID="51bd89c625295c5ca3f4762b9f9de41d" ns2:_="">
    <xsd:import namespace="a710416a-01f3-49f2-b077-965f77848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0416a-01f3-49f2-b077-965f77848c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777B0E-72A4-4CCB-9234-0BB6A39AB3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0416a-01f3-49f2-b077-965f77848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4BFC8E-BE9B-456D-8817-CF8AB77F26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92AB42-0C85-40F2-B474-22B787DC3B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A3029C-C89C-4A47-8C2F-D045EFF068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Resume_Standard</Template>
  <TotalTime>112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Blattmachr</dc:creator>
  <cp:keywords/>
  <dc:description/>
  <cp:lastModifiedBy>Emily Blattmachr</cp:lastModifiedBy>
  <cp:revision>2</cp:revision>
  <dcterms:created xsi:type="dcterms:W3CDTF">2025-01-09T22:22:00Z</dcterms:created>
  <dcterms:modified xsi:type="dcterms:W3CDTF">2025-01-10T00:20:00Z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0x0101002B6A825449B17F44B6A50AC603C6A048</vt:lpwstr>
  </property>
  <property fmtid="{D5CDD505-2E9C-101B-9397-08002B2CF9AE}" pid="3" name="MediaServiceImageTags">
    <vt:lpwstr/>
  </property>
</Properties>
</file>